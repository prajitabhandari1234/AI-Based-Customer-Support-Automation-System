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A278A" w14:textId="514B8E68" w:rsidR="005F7D87" w:rsidRPr="005F7D87" w:rsidRDefault="006E681C" w:rsidP="002C1826">
      <w:pPr>
        <w:pStyle w:val="Heading1"/>
        <w:numPr>
          <w:ilvl w:val="0"/>
          <w:numId w:val="0"/>
        </w:numPr>
        <w:jc w:val="both"/>
      </w:pPr>
      <w:r>
        <w:t>Minutes of Meeting</w:t>
      </w:r>
    </w:p>
    <w:p w14:paraId="3BF30CBC" w14:textId="77777777" w:rsidR="005F7D87" w:rsidRDefault="005F7D87" w:rsidP="002C1826">
      <w:pPr>
        <w:jc w:val="both"/>
        <w:rPr>
          <w:b/>
          <w:bCs/>
        </w:rPr>
      </w:pPr>
    </w:p>
    <w:p w14:paraId="11C86156" w14:textId="5AA30B3D" w:rsidR="00D12F6C" w:rsidRPr="0066116B" w:rsidRDefault="003404D0" w:rsidP="002C1826">
      <w:pPr>
        <w:jc w:val="both"/>
      </w:pPr>
      <w:r w:rsidRPr="003404D0">
        <w:rPr>
          <w:b/>
          <w:bCs/>
        </w:rPr>
        <w:t>Project Title:</w:t>
      </w:r>
      <w:r w:rsidRPr="003404D0">
        <w:t xml:space="preserve"> </w:t>
      </w:r>
      <w:r w:rsidRPr="0066116B">
        <w:t>AI-Based Customer Support Automation System</w:t>
      </w:r>
    </w:p>
    <w:p w14:paraId="498A1FE0" w14:textId="6708CC6C" w:rsidR="006E681C" w:rsidRPr="0066116B" w:rsidRDefault="006E681C" w:rsidP="002C1826">
      <w:pPr>
        <w:jc w:val="both"/>
        <w:rPr>
          <w:rFonts w:cs="Times New Roman"/>
          <w:szCs w:val="24"/>
        </w:rPr>
      </w:pPr>
      <w:r>
        <w:rPr>
          <w:rFonts w:cs="Times New Roman"/>
          <w:b/>
          <w:bCs/>
          <w:szCs w:val="24"/>
        </w:rPr>
        <w:t xml:space="preserve">Date: </w:t>
      </w:r>
      <w:r w:rsidR="00875E83">
        <w:rPr>
          <w:rFonts w:cs="Times New Roman"/>
          <w:szCs w:val="24"/>
        </w:rPr>
        <w:t>21</w:t>
      </w:r>
      <w:r w:rsidR="00D12F6C" w:rsidRPr="0066116B">
        <w:rPr>
          <w:rFonts w:cs="Times New Roman"/>
          <w:szCs w:val="24"/>
        </w:rPr>
        <w:t>-0</w:t>
      </w:r>
      <w:r w:rsidR="0066116B" w:rsidRPr="0066116B">
        <w:rPr>
          <w:rFonts w:cs="Times New Roman"/>
          <w:szCs w:val="24"/>
        </w:rPr>
        <w:t>8</w:t>
      </w:r>
      <w:r w:rsidR="00D12F6C" w:rsidRPr="0066116B">
        <w:rPr>
          <w:rFonts w:cs="Times New Roman"/>
          <w:szCs w:val="24"/>
        </w:rPr>
        <w:t>-</w:t>
      </w:r>
      <w:r w:rsidR="0066116B" w:rsidRPr="0066116B">
        <w:rPr>
          <w:rFonts w:cs="Times New Roman"/>
          <w:szCs w:val="24"/>
        </w:rPr>
        <w:t>20</w:t>
      </w:r>
      <w:r w:rsidR="00D12F6C" w:rsidRPr="0066116B">
        <w:rPr>
          <w:rFonts w:cs="Times New Roman"/>
          <w:szCs w:val="24"/>
        </w:rPr>
        <w:t>26</w:t>
      </w:r>
    </w:p>
    <w:p w14:paraId="52F5AF1D" w14:textId="450E4759" w:rsidR="006E681C" w:rsidRPr="0066116B" w:rsidRDefault="006E681C" w:rsidP="002C1826">
      <w:pPr>
        <w:jc w:val="both"/>
        <w:rPr>
          <w:rFonts w:cs="Times New Roman"/>
          <w:szCs w:val="24"/>
        </w:rPr>
      </w:pPr>
      <w:r>
        <w:rPr>
          <w:rFonts w:cs="Times New Roman"/>
          <w:b/>
          <w:bCs/>
          <w:szCs w:val="24"/>
        </w:rPr>
        <w:t>Meeting Opening Time:</w:t>
      </w:r>
      <w:r w:rsidR="00D12F6C">
        <w:rPr>
          <w:rFonts w:cs="Times New Roman"/>
          <w:b/>
          <w:bCs/>
          <w:szCs w:val="24"/>
        </w:rPr>
        <w:t xml:space="preserve"> </w:t>
      </w:r>
      <w:r w:rsidR="004F01E9">
        <w:rPr>
          <w:rFonts w:cs="Times New Roman"/>
          <w:szCs w:val="24"/>
        </w:rPr>
        <w:t>0</w:t>
      </w:r>
      <w:r w:rsidR="00875E83">
        <w:rPr>
          <w:rFonts w:cs="Times New Roman"/>
          <w:szCs w:val="24"/>
        </w:rPr>
        <w:t>7</w:t>
      </w:r>
      <w:r w:rsidR="00D12F6C" w:rsidRPr="0066116B">
        <w:rPr>
          <w:rFonts w:cs="Times New Roman"/>
          <w:szCs w:val="24"/>
        </w:rPr>
        <w:t xml:space="preserve">:00 </w:t>
      </w:r>
      <w:r w:rsidR="00875E83">
        <w:rPr>
          <w:rFonts w:cs="Times New Roman"/>
          <w:szCs w:val="24"/>
        </w:rPr>
        <w:t>P</w:t>
      </w:r>
      <w:r w:rsidR="00D12F6C" w:rsidRPr="0066116B">
        <w:rPr>
          <w:rFonts w:cs="Times New Roman"/>
          <w:szCs w:val="24"/>
        </w:rPr>
        <w:t>M</w:t>
      </w:r>
      <w:r w:rsidRPr="0066116B">
        <w:rPr>
          <w:rFonts w:cs="Times New Roman"/>
          <w:szCs w:val="24"/>
        </w:rPr>
        <w:tab/>
      </w:r>
    </w:p>
    <w:p w14:paraId="364BC41A" w14:textId="2F07B5BA" w:rsidR="006E681C" w:rsidRDefault="006E681C" w:rsidP="002C1826">
      <w:pPr>
        <w:jc w:val="both"/>
        <w:rPr>
          <w:rFonts w:cs="Times New Roman"/>
          <w:b/>
          <w:bCs/>
          <w:szCs w:val="24"/>
        </w:rPr>
      </w:pPr>
      <w:r>
        <w:rPr>
          <w:rFonts w:cs="Times New Roman"/>
          <w:b/>
          <w:bCs/>
          <w:szCs w:val="24"/>
        </w:rPr>
        <w:t>Chair</w:t>
      </w:r>
      <w:r w:rsidRPr="0066116B">
        <w:rPr>
          <w:rFonts w:cs="Times New Roman"/>
          <w:szCs w:val="24"/>
        </w:rPr>
        <w:t xml:space="preserve">: </w:t>
      </w:r>
      <w:proofErr w:type="spellStart"/>
      <w:r w:rsidR="002C1826" w:rsidRPr="0066116B">
        <w:rPr>
          <w:rFonts w:cs="Times New Roman"/>
          <w:szCs w:val="24"/>
        </w:rPr>
        <w:t>Prajita</w:t>
      </w:r>
      <w:proofErr w:type="spellEnd"/>
      <w:r w:rsidR="002C1826" w:rsidRPr="0066116B">
        <w:rPr>
          <w:rFonts w:cs="Times New Roman"/>
          <w:szCs w:val="24"/>
        </w:rPr>
        <w:t xml:space="preserve"> Bhandari</w:t>
      </w:r>
    </w:p>
    <w:p w14:paraId="13AEE7C0" w14:textId="3F66FBF5" w:rsidR="006E681C" w:rsidRDefault="006E681C" w:rsidP="002C1826">
      <w:pPr>
        <w:jc w:val="both"/>
        <w:rPr>
          <w:rFonts w:cs="Times New Roman"/>
          <w:b/>
          <w:bCs/>
          <w:szCs w:val="24"/>
        </w:rPr>
      </w:pPr>
      <w:r>
        <w:rPr>
          <w:rFonts w:cs="Times New Roman"/>
          <w:b/>
          <w:bCs/>
          <w:szCs w:val="24"/>
        </w:rPr>
        <w:t xml:space="preserve">Attendees: </w:t>
      </w:r>
      <w:proofErr w:type="spellStart"/>
      <w:r w:rsidR="00D12F6C" w:rsidRPr="0066116B">
        <w:rPr>
          <w:rFonts w:cs="Times New Roman"/>
          <w:szCs w:val="24"/>
        </w:rPr>
        <w:t>Akrishta</w:t>
      </w:r>
      <w:proofErr w:type="spellEnd"/>
      <w:r w:rsidR="00D12F6C" w:rsidRPr="0066116B">
        <w:rPr>
          <w:rFonts w:cs="Times New Roman"/>
          <w:szCs w:val="24"/>
        </w:rPr>
        <w:t xml:space="preserve"> Ale, Ayush Bhandari, </w:t>
      </w:r>
      <w:proofErr w:type="spellStart"/>
      <w:r w:rsidR="00D12F6C" w:rsidRPr="0066116B">
        <w:rPr>
          <w:rFonts w:cs="Times New Roman"/>
          <w:szCs w:val="24"/>
        </w:rPr>
        <w:t>Prajita</w:t>
      </w:r>
      <w:proofErr w:type="spellEnd"/>
      <w:r w:rsidR="00D12F6C" w:rsidRPr="0066116B">
        <w:rPr>
          <w:rFonts w:cs="Times New Roman"/>
          <w:szCs w:val="24"/>
        </w:rPr>
        <w:t xml:space="preserve"> Bhandari</w:t>
      </w:r>
    </w:p>
    <w:p w14:paraId="37FD5D1C" w14:textId="77777777" w:rsidR="006E681C" w:rsidRDefault="006E681C" w:rsidP="002C1826">
      <w:pPr>
        <w:jc w:val="both"/>
      </w:pPr>
    </w:p>
    <w:p w14:paraId="0EBCC8F7" w14:textId="77777777" w:rsidR="004F01E9" w:rsidRPr="004F01E9" w:rsidRDefault="004F01E9" w:rsidP="004F01E9">
      <w:pPr>
        <w:jc w:val="both"/>
        <w:rPr>
          <w:b/>
          <w:bCs/>
        </w:rPr>
      </w:pPr>
      <w:r w:rsidRPr="004F01E9">
        <w:rPr>
          <w:b/>
          <w:bCs/>
        </w:rPr>
        <w:t>Topics Discussed</w:t>
      </w:r>
    </w:p>
    <w:p w14:paraId="6F2D18B6" w14:textId="77777777" w:rsidR="00875E83" w:rsidRPr="00875E83" w:rsidRDefault="00875E83" w:rsidP="00875E83">
      <w:pPr>
        <w:jc w:val="both"/>
        <w:rPr>
          <w:b/>
          <w:bCs/>
          <w:lang w:val="en-US"/>
        </w:rPr>
      </w:pPr>
      <w:bookmarkStart w:id="0" w:name="development-progress-review"/>
      <w:r w:rsidRPr="00875E83">
        <w:rPr>
          <w:b/>
          <w:bCs/>
          <w:lang w:val="en-US"/>
        </w:rPr>
        <w:t>1. Development Progress Review</w:t>
      </w:r>
    </w:p>
    <w:p w14:paraId="3019E572" w14:textId="77777777" w:rsidR="00875E83" w:rsidRPr="00875E83" w:rsidRDefault="00875E83" w:rsidP="00875E83">
      <w:pPr>
        <w:jc w:val="both"/>
        <w:rPr>
          <w:lang w:val="en-US"/>
        </w:rPr>
      </w:pPr>
      <w:r w:rsidRPr="00875E83">
        <w:rPr>
          <w:lang w:val="en-US"/>
        </w:rPr>
        <w:t>The team reviewed the work completed since the previous meeting and discussed the transition from project design and documentation into active system development. All team members confirmed that the main project requirements, UI planning, AI requirements, risk considerations, UML diagrams, ERD and sequence diagram had provided enough direction to begin implementing the major components of the application.</w:t>
      </w:r>
    </w:p>
    <w:p w14:paraId="6C840C78" w14:textId="77777777" w:rsidR="00875E83" w:rsidRPr="00875E83" w:rsidRDefault="00875E83" w:rsidP="00875E83">
      <w:pPr>
        <w:jc w:val="both"/>
        <w:rPr>
          <w:lang w:val="en-US"/>
        </w:rPr>
      </w:pPr>
      <w:r w:rsidRPr="00875E83">
        <w:rPr>
          <w:lang w:val="en-US"/>
        </w:rPr>
        <w:t>All team members agreed that the main priority from this stage should be practical coding and regular GitHub commits rather than producing additional planning documents unless they are required for the assessment.</w:t>
      </w:r>
    </w:p>
    <w:p w14:paraId="20DF516E" w14:textId="77777777" w:rsidR="00875E83" w:rsidRPr="00875E83" w:rsidRDefault="00875E83" w:rsidP="00875E83">
      <w:pPr>
        <w:jc w:val="both"/>
        <w:rPr>
          <w:b/>
          <w:bCs/>
          <w:lang w:val="en-US"/>
        </w:rPr>
      </w:pPr>
      <w:bookmarkStart w:id="1" w:name="frontend-coding-progress-akrishta-ale"/>
      <w:bookmarkEnd w:id="0"/>
      <w:r w:rsidRPr="00875E83">
        <w:rPr>
          <w:b/>
          <w:bCs/>
          <w:lang w:val="en-US"/>
        </w:rPr>
        <w:t xml:space="preserve">2. Frontend Coding Progress – </w:t>
      </w:r>
      <w:proofErr w:type="spellStart"/>
      <w:r w:rsidRPr="00875E83">
        <w:rPr>
          <w:b/>
          <w:bCs/>
          <w:lang w:val="en-US"/>
        </w:rPr>
        <w:t>Akrishta</w:t>
      </w:r>
      <w:proofErr w:type="spellEnd"/>
      <w:r w:rsidRPr="00875E83">
        <w:rPr>
          <w:b/>
          <w:bCs/>
          <w:lang w:val="en-US"/>
        </w:rPr>
        <w:t xml:space="preserve"> Ale</w:t>
      </w:r>
    </w:p>
    <w:p w14:paraId="3243A9ED" w14:textId="77777777" w:rsidR="00875E83" w:rsidRPr="00875E83" w:rsidRDefault="00875E83" w:rsidP="00875E83">
      <w:pPr>
        <w:jc w:val="both"/>
        <w:rPr>
          <w:lang w:val="en-US"/>
        </w:rPr>
      </w:pPr>
      <w:proofErr w:type="spellStart"/>
      <w:r w:rsidRPr="00875E83">
        <w:rPr>
          <w:lang w:val="en-US"/>
        </w:rPr>
        <w:t>Akrishta</w:t>
      </w:r>
      <w:proofErr w:type="spellEnd"/>
      <w:r w:rsidRPr="00875E83">
        <w:rPr>
          <w:lang w:val="en-US"/>
        </w:rPr>
        <w:t xml:space="preserve"> Ale discussed the progress of the frontend implementation. Development will focus on converting the prepared UI designs into working React components and pages.</w:t>
      </w:r>
    </w:p>
    <w:p w14:paraId="68DAAF14" w14:textId="77777777" w:rsidR="00875E83" w:rsidRPr="00875E83" w:rsidRDefault="00875E83" w:rsidP="00875E83">
      <w:pPr>
        <w:jc w:val="both"/>
        <w:rPr>
          <w:lang w:val="en-US"/>
        </w:rPr>
      </w:pPr>
      <w:r w:rsidRPr="00875E83">
        <w:rPr>
          <w:lang w:val="en-US"/>
        </w:rPr>
        <w:t>The immediate coding work will include creating the customer dashboard, chatbot interface and basic ticket-related pages. The frontend will initially use sample or temporary data where backend APIs are not yet available. This will allow the interface and navigation to be developed independently before full system integration.</w:t>
      </w:r>
    </w:p>
    <w:p w14:paraId="287B8522" w14:textId="77777777" w:rsidR="00875E83" w:rsidRPr="00875E83" w:rsidRDefault="00875E83" w:rsidP="00875E83">
      <w:pPr>
        <w:jc w:val="both"/>
        <w:rPr>
          <w:lang w:val="en-US"/>
        </w:rPr>
      </w:pPr>
      <w:proofErr w:type="spellStart"/>
      <w:r w:rsidRPr="00875E83">
        <w:rPr>
          <w:lang w:val="en-US"/>
        </w:rPr>
        <w:t>Akrishta</w:t>
      </w:r>
      <w:proofErr w:type="spellEnd"/>
      <w:r w:rsidRPr="00875E83">
        <w:rPr>
          <w:lang w:val="en-US"/>
        </w:rPr>
        <w:t xml:space="preserve"> will regularly commit completed frontend components and changes to GitHub so that development progress can be demonstrated clearly.</w:t>
      </w:r>
    </w:p>
    <w:p w14:paraId="25AF2E4A" w14:textId="77777777" w:rsidR="00875E83" w:rsidRPr="00875E83" w:rsidRDefault="00875E83" w:rsidP="00875E83">
      <w:pPr>
        <w:jc w:val="both"/>
        <w:rPr>
          <w:b/>
          <w:bCs/>
          <w:lang w:val="en-US"/>
        </w:rPr>
      </w:pPr>
      <w:bookmarkStart w:id="2" w:name="ai-integration-coding-ayush-bhandari"/>
      <w:bookmarkEnd w:id="1"/>
      <w:r w:rsidRPr="00875E83">
        <w:rPr>
          <w:b/>
          <w:bCs/>
          <w:lang w:val="en-US"/>
        </w:rPr>
        <w:t>3. AI Integration Coding – Ayush Bhandari</w:t>
      </w:r>
    </w:p>
    <w:p w14:paraId="4C8F848E" w14:textId="77777777" w:rsidR="00875E83" w:rsidRPr="00875E83" w:rsidRDefault="00875E83" w:rsidP="00875E83">
      <w:pPr>
        <w:jc w:val="both"/>
        <w:rPr>
          <w:lang w:val="en-US"/>
        </w:rPr>
      </w:pPr>
      <w:r w:rsidRPr="00875E83">
        <w:rPr>
          <w:lang w:val="en-US"/>
        </w:rPr>
        <w:t>Ayush Bhandari discussed beginning the practical implementation of the AI subsystem. The initial coding will focus on establishing the OpenAI API connection and creating the core service required to send customer messages to the AI model and receive structured responses.</w:t>
      </w:r>
    </w:p>
    <w:p w14:paraId="38DD13DA" w14:textId="77777777" w:rsidR="00875E83" w:rsidRPr="00875E83" w:rsidRDefault="00875E83" w:rsidP="00875E83">
      <w:pPr>
        <w:jc w:val="both"/>
        <w:rPr>
          <w:lang w:val="en-US"/>
        </w:rPr>
      </w:pPr>
      <w:r w:rsidRPr="00875E83">
        <w:rPr>
          <w:lang w:val="en-US"/>
        </w:rPr>
        <w:t xml:space="preserve">Development will then gradually include chatbot response generation, ticket classification and </w:t>
      </w:r>
      <w:proofErr w:type="spellStart"/>
      <w:r w:rsidRPr="00875E83">
        <w:rPr>
          <w:lang w:val="en-US"/>
        </w:rPr>
        <w:t>prioritisation</w:t>
      </w:r>
      <w:proofErr w:type="spellEnd"/>
      <w:r w:rsidRPr="00875E83">
        <w:rPr>
          <w:lang w:val="en-US"/>
        </w:rPr>
        <w:t>, sentiment detection, AI confidence scoring and escalation decisions. The team agreed that these features should be implemented incrementally rather than developing the complete AI subsystem at once.</w:t>
      </w:r>
    </w:p>
    <w:p w14:paraId="144F6AFD" w14:textId="77777777" w:rsidR="00875E83" w:rsidRPr="00875E83" w:rsidRDefault="00875E83" w:rsidP="00875E83">
      <w:pPr>
        <w:jc w:val="both"/>
        <w:rPr>
          <w:lang w:val="en-US"/>
        </w:rPr>
      </w:pPr>
      <w:r w:rsidRPr="00875E83">
        <w:rPr>
          <w:lang w:val="en-US"/>
        </w:rPr>
        <w:lastRenderedPageBreak/>
        <w:t>Ayush will make regular GitHub commits for individual AI features so that the development history clearly demonstrates gradual progress and individual contribution.</w:t>
      </w:r>
    </w:p>
    <w:p w14:paraId="45C828C0" w14:textId="77777777" w:rsidR="00875E83" w:rsidRPr="00875E83" w:rsidRDefault="00875E83" w:rsidP="00875E83">
      <w:pPr>
        <w:jc w:val="both"/>
        <w:rPr>
          <w:b/>
          <w:bCs/>
          <w:lang w:val="en-US"/>
        </w:rPr>
      </w:pPr>
      <w:bookmarkStart w:id="3" w:name="backend-coding-progress-prajita-bhandari"/>
      <w:bookmarkEnd w:id="2"/>
      <w:r w:rsidRPr="00875E83">
        <w:rPr>
          <w:b/>
          <w:bCs/>
          <w:lang w:val="en-US"/>
        </w:rPr>
        <w:t xml:space="preserve">4. Backend Coding Progress – </w:t>
      </w:r>
      <w:proofErr w:type="spellStart"/>
      <w:r w:rsidRPr="00875E83">
        <w:rPr>
          <w:b/>
          <w:bCs/>
          <w:lang w:val="en-US"/>
        </w:rPr>
        <w:t>Prajita</w:t>
      </w:r>
      <w:proofErr w:type="spellEnd"/>
      <w:r w:rsidRPr="00875E83">
        <w:rPr>
          <w:b/>
          <w:bCs/>
          <w:lang w:val="en-US"/>
        </w:rPr>
        <w:t xml:space="preserve"> Bhandari</w:t>
      </w:r>
    </w:p>
    <w:p w14:paraId="2AD03A79" w14:textId="77777777" w:rsidR="00875E83" w:rsidRPr="00875E83" w:rsidRDefault="00875E83" w:rsidP="00875E83">
      <w:pPr>
        <w:jc w:val="both"/>
        <w:rPr>
          <w:lang w:val="en-US"/>
        </w:rPr>
      </w:pPr>
      <w:proofErr w:type="spellStart"/>
      <w:r w:rsidRPr="00875E83">
        <w:rPr>
          <w:lang w:val="en-US"/>
        </w:rPr>
        <w:t>Prajita</w:t>
      </w:r>
      <w:proofErr w:type="spellEnd"/>
      <w:r w:rsidRPr="00875E83">
        <w:rPr>
          <w:lang w:val="en-US"/>
        </w:rPr>
        <w:t xml:space="preserve"> Bhandari discussed the backend coding work required to support the frontend and AI components. Development will focus on implementing the initial Spring Boot project structure, REST API endpoints and database communication.</w:t>
      </w:r>
    </w:p>
    <w:p w14:paraId="115FFCF1" w14:textId="77777777" w:rsidR="00875E83" w:rsidRPr="00875E83" w:rsidRDefault="00875E83" w:rsidP="00875E83">
      <w:pPr>
        <w:jc w:val="both"/>
        <w:rPr>
          <w:lang w:val="en-US"/>
        </w:rPr>
      </w:pPr>
      <w:r w:rsidRPr="00875E83">
        <w:rPr>
          <w:lang w:val="en-US"/>
        </w:rPr>
        <w:t>The first backend functions will support basic customer and ticket operations. Additional endpoints will then be developed to allow communication between the frontend, backend and AI service.</w:t>
      </w:r>
    </w:p>
    <w:p w14:paraId="2A7759E2" w14:textId="77777777" w:rsidR="00875E83" w:rsidRPr="00875E83" w:rsidRDefault="00875E83" w:rsidP="00875E83">
      <w:pPr>
        <w:jc w:val="both"/>
        <w:rPr>
          <w:lang w:val="en-US"/>
        </w:rPr>
      </w:pPr>
      <w:proofErr w:type="spellStart"/>
      <w:r w:rsidRPr="00875E83">
        <w:rPr>
          <w:lang w:val="en-US"/>
        </w:rPr>
        <w:t>Prajita</w:t>
      </w:r>
      <w:proofErr w:type="spellEnd"/>
      <w:r w:rsidRPr="00875E83">
        <w:rPr>
          <w:lang w:val="en-US"/>
        </w:rPr>
        <w:t xml:space="preserve"> will also ensure that backend development activities, implementation problems and relevant workshop activities continue to be recorded through GitHub commits and issues.</w:t>
      </w:r>
    </w:p>
    <w:p w14:paraId="3FBFECA6" w14:textId="77777777" w:rsidR="00875E83" w:rsidRPr="00875E83" w:rsidRDefault="00875E83" w:rsidP="00875E83">
      <w:pPr>
        <w:jc w:val="both"/>
        <w:rPr>
          <w:b/>
          <w:bCs/>
          <w:lang w:val="en-US"/>
        </w:rPr>
      </w:pPr>
      <w:bookmarkStart w:id="4" w:name="initial-component-integration"/>
      <w:bookmarkEnd w:id="3"/>
      <w:r w:rsidRPr="00875E83">
        <w:rPr>
          <w:b/>
          <w:bCs/>
          <w:lang w:val="en-US"/>
        </w:rPr>
        <w:t>5. Initial Component Integration</w:t>
      </w:r>
    </w:p>
    <w:p w14:paraId="40E662F6" w14:textId="77777777" w:rsidR="00875E83" w:rsidRPr="00875E83" w:rsidRDefault="00875E83" w:rsidP="00875E83">
      <w:pPr>
        <w:jc w:val="both"/>
        <w:rPr>
          <w:lang w:val="en-US"/>
        </w:rPr>
      </w:pPr>
      <w:r w:rsidRPr="00875E83">
        <w:rPr>
          <w:lang w:val="en-US"/>
        </w:rPr>
        <w:t>The team discussed how the independently developed frontend, backend and AI components will begin communicating with each other.</w:t>
      </w:r>
    </w:p>
    <w:p w14:paraId="616F5C38" w14:textId="77777777" w:rsidR="00875E83" w:rsidRPr="00875E83" w:rsidRDefault="00875E83" w:rsidP="00875E83">
      <w:pPr>
        <w:jc w:val="both"/>
        <w:rPr>
          <w:lang w:val="en-US"/>
        </w:rPr>
      </w:pPr>
      <w:r w:rsidRPr="00875E83">
        <w:rPr>
          <w:lang w:val="en-US"/>
        </w:rPr>
        <w:t>The initial integration will focus on a simple customer-message workflow where a customer message entered through the chatbot interface is sent through the backend to the AI service and the generated response is returned to the frontend.</w:t>
      </w:r>
    </w:p>
    <w:p w14:paraId="0831BCEB" w14:textId="77777777" w:rsidR="00875E83" w:rsidRPr="00875E83" w:rsidRDefault="00875E83" w:rsidP="00875E83">
      <w:pPr>
        <w:jc w:val="both"/>
        <w:rPr>
          <w:lang w:val="en-US"/>
        </w:rPr>
      </w:pPr>
      <w:r w:rsidRPr="00875E83">
        <w:rPr>
          <w:lang w:val="en-US"/>
        </w:rPr>
        <w:t xml:space="preserve">More advanced functionality such as automatic ticket creation, sentiment information, classification, </w:t>
      </w:r>
      <w:proofErr w:type="spellStart"/>
      <w:r w:rsidRPr="00875E83">
        <w:rPr>
          <w:lang w:val="en-US"/>
        </w:rPr>
        <w:t>prioritisation</w:t>
      </w:r>
      <w:proofErr w:type="spellEnd"/>
      <w:r w:rsidRPr="00875E83">
        <w:rPr>
          <w:lang w:val="en-US"/>
        </w:rPr>
        <w:t xml:space="preserve"> and escalation will be integrated after the basic communication flow is working correctly.</w:t>
      </w:r>
    </w:p>
    <w:bookmarkEnd w:id="4"/>
    <w:p w14:paraId="77293E69" w14:textId="77777777" w:rsidR="00875E83" w:rsidRPr="00875E83" w:rsidRDefault="00875E83" w:rsidP="00875E83">
      <w:pPr>
        <w:jc w:val="both"/>
        <w:rPr>
          <w:b/>
          <w:bCs/>
          <w:lang w:val="en-US"/>
        </w:rPr>
      </w:pPr>
      <w:r w:rsidRPr="00875E83">
        <w:rPr>
          <w:b/>
          <w:bCs/>
          <w:lang w:val="en-US"/>
        </w:rPr>
        <w:t>6. GitHub Coding and Commit Strategy</w:t>
      </w:r>
    </w:p>
    <w:p w14:paraId="044C4772" w14:textId="77777777" w:rsidR="00875E83" w:rsidRPr="00875E83" w:rsidRDefault="00875E83" w:rsidP="00875E83">
      <w:pPr>
        <w:jc w:val="both"/>
        <w:rPr>
          <w:lang w:val="en-US"/>
        </w:rPr>
      </w:pPr>
      <w:r w:rsidRPr="00875E83">
        <w:rPr>
          <w:lang w:val="en-US"/>
        </w:rPr>
        <w:t>The team agreed that GitHub should now primarily demonstrate actual development progress. Members will make smaller and meaningful commits when individual features or coding tasks are completed rather than uploading large amounts of completed code at once.</w:t>
      </w:r>
    </w:p>
    <w:p w14:paraId="7B7EBDA5" w14:textId="7D5D9948" w:rsidR="004F01E9" w:rsidRPr="004F01E9" w:rsidRDefault="00875E83" w:rsidP="00875E83">
      <w:pPr>
        <w:jc w:val="both"/>
      </w:pPr>
      <w:r w:rsidRPr="00875E83">
        <w:rPr>
          <w:lang w:val="en-US"/>
        </w:rPr>
        <w:t>Each member will continue working mainly within their assigned subsystem and will communicate before making changes that affect another member’s work. GitHub Issues will be used for significant bugs, integration problems and development tasks that require follow-up.</w:t>
      </w:r>
    </w:p>
    <w:p w14:paraId="2159A838" w14:textId="77777777" w:rsidR="0066116B" w:rsidRPr="0066116B" w:rsidRDefault="0066116B" w:rsidP="002C1826">
      <w:pPr>
        <w:jc w:val="both"/>
        <w:rPr>
          <w:b/>
          <w:bCs/>
          <w:lang w:val="en-US"/>
        </w:rPr>
      </w:pPr>
    </w:p>
    <w:p w14:paraId="68168BFE" w14:textId="4CDE2762" w:rsidR="006E681C" w:rsidRDefault="006E681C" w:rsidP="002C1826">
      <w:pPr>
        <w:jc w:val="both"/>
        <w:rPr>
          <w:b/>
          <w:bCs/>
        </w:rPr>
      </w:pPr>
      <w:r>
        <w:rPr>
          <w:b/>
          <w:bCs/>
        </w:rPr>
        <w:t>Action Items</w:t>
      </w:r>
    </w:p>
    <w:tbl>
      <w:tblPr>
        <w:tblW w:w="9350" w:type="dxa"/>
        <w:tblCellMar>
          <w:top w:w="15" w:type="dxa"/>
          <w:left w:w="15" w:type="dxa"/>
          <w:bottom w:w="15" w:type="dxa"/>
          <w:right w:w="15" w:type="dxa"/>
        </w:tblCellMar>
        <w:tblLook w:val="04A0" w:firstRow="1" w:lastRow="0" w:firstColumn="1" w:lastColumn="0" w:noHBand="0" w:noVBand="1"/>
      </w:tblPr>
      <w:tblGrid>
        <w:gridCol w:w="687"/>
        <w:gridCol w:w="4411"/>
        <w:gridCol w:w="2268"/>
        <w:gridCol w:w="1984"/>
      </w:tblGrid>
      <w:tr w:rsidR="00303A85" w:rsidRPr="00303A85" w14:paraId="13666E82" w14:textId="77777777" w:rsidTr="00E36C6B">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94424" w14:textId="77777777" w:rsidR="00303A85" w:rsidRPr="00303A85" w:rsidRDefault="00303A85" w:rsidP="002C1826">
            <w:pPr>
              <w:spacing w:after="0" w:line="240" w:lineRule="auto"/>
              <w:jc w:val="both"/>
            </w:pPr>
            <w:proofErr w:type="spellStart"/>
            <w:proofErr w:type="gramStart"/>
            <w:r w:rsidRPr="00303A85">
              <w:rPr>
                <w:b/>
                <w:bCs/>
              </w:rPr>
              <w:t>S.No</w:t>
            </w:r>
            <w:proofErr w:type="spellEnd"/>
            <w:proofErr w:type="gramEnd"/>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7E5BB" w14:textId="77777777" w:rsidR="00303A85" w:rsidRPr="00303A85" w:rsidRDefault="00303A85" w:rsidP="002C1826">
            <w:pPr>
              <w:spacing w:after="0" w:line="240" w:lineRule="auto"/>
              <w:jc w:val="both"/>
            </w:pPr>
            <w:r w:rsidRPr="00303A85">
              <w:rPr>
                <w:b/>
                <w:bCs/>
              </w:rPr>
              <w:t>Task Description</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509CE" w14:textId="77777777" w:rsidR="00303A85" w:rsidRPr="00303A85" w:rsidRDefault="00303A85" w:rsidP="002C1826">
            <w:pPr>
              <w:spacing w:after="0" w:line="240" w:lineRule="auto"/>
              <w:jc w:val="both"/>
            </w:pPr>
            <w:r w:rsidRPr="00303A85">
              <w:rPr>
                <w:b/>
                <w:bCs/>
              </w:rPr>
              <w:t>Allocated To</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5F9A0" w14:textId="77777777" w:rsidR="00303A85" w:rsidRPr="00303A85" w:rsidRDefault="00303A85" w:rsidP="002C1826">
            <w:pPr>
              <w:spacing w:after="0" w:line="240" w:lineRule="auto"/>
              <w:jc w:val="both"/>
            </w:pPr>
            <w:r w:rsidRPr="00303A85">
              <w:rPr>
                <w:b/>
                <w:bCs/>
              </w:rPr>
              <w:t>Proposed Completion Date</w:t>
            </w:r>
          </w:p>
        </w:tc>
      </w:tr>
      <w:tr w:rsidR="00875E83" w:rsidRPr="00303A85" w14:paraId="6FA5D5CC" w14:textId="77777777" w:rsidTr="00E36C6B">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A1C9C" w14:textId="77777777" w:rsidR="00875E83" w:rsidRPr="00303A85" w:rsidRDefault="00875E83" w:rsidP="00875E83">
            <w:pPr>
              <w:spacing w:after="0" w:line="240" w:lineRule="auto"/>
              <w:jc w:val="both"/>
            </w:pPr>
            <w:r w:rsidRPr="00303A85">
              <w:t>1</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86D08" w14:textId="326A8B0E" w:rsidR="00875E83" w:rsidRPr="00303A85" w:rsidRDefault="00875E83" w:rsidP="00875E83">
            <w:pPr>
              <w:spacing w:after="0" w:line="240" w:lineRule="auto"/>
              <w:jc w:val="both"/>
            </w:pPr>
            <w:r>
              <w:t>Implement the initial customer dashboard and chatbot interface components</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B9603" w14:textId="3D628401" w:rsidR="00875E83" w:rsidRPr="00303A85" w:rsidRDefault="00875E83" w:rsidP="00875E83">
            <w:pPr>
              <w:spacing w:after="0" w:line="240" w:lineRule="auto"/>
              <w:jc w:val="both"/>
            </w:pPr>
            <w:proofErr w:type="spellStart"/>
            <w:r>
              <w:t>Akrishta</w:t>
            </w:r>
            <w:proofErr w:type="spellEnd"/>
            <w:r>
              <w:t xml:space="preserve"> Ale</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6BD37" w14:textId="2EA69B9B" w:rsidR="00875E83" w:rsidRPr="00303A85" w:rsidRDefault="00875E83" w:rsidP="00875E83">
            <w:pPr>
              <w:spacing w:after="0" w:line="240" w:lineRule="auto"/>
              <w:jc w:val="both"/>
            </w:pPr>
            <w:r>
              <w:t>05-09-2026</w:t>
            </w:r>
          </w:p>
        </w:tc>
      </w:tr>
      <w:tr w:rsidR="00875E83" w:rsidRPr="00303A85" w14:paraId="0A9D3D5F"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7E5C0" w14:textId="77777777" w:rsidR="00875E83" w:rsidRPr="00303A85" w:rsidRDefault="00875E83" w:rsidP="00875E83">
            <w:pPr>
              <w:spacing w:after="0" w:line="240" w:lineRule="auto"/>
              <w:jc w:val="both"/>
            </w:pPr>
            <w:r w:rsidRPr="00303A85">
              <w:lastRenderedPageBreak/>
              <w:t>2</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5CD4A" w14:textId="5AC66906" w:rsidR="00875E83" w:rsidRPr="00303A85" w:rsidRDefault="00875E83" w:rsidP="00875E83">
            <w:pPr>
              <w:spacing w:after="0" w:line="240" w:lineRule="auto"/>
              <w:jc w:val="both"/>
            </w:pPr>
            <w:r>
              <w:t>Implement the initial OpenAI API connection and basic chatbot response service</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18837" w14:textId="3CCAA247" w:rsidR="00875E83" w:rsidRPr="00303A85" w:rsidRDefault="00875E83" w:rsidP="00875E83">
            <w:pPr>
              <w:pStyle w:val="Compact"/>
              <w:jc w:val="both"/>
            </w:pPr>
            <w:r w:rsidRPr="00233E08">
              <w:t>Ayush Bhandari</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39B65" w14:textId="481E0BD3" w:rsidR="00875E83" w:rsidRPr="00303A85" w:rsidRDefault="00875E83" w:rsidP="00875E83">
            <w:pPr>
              <w:spacing w:after="0" w:line="240" w:lineRule="auto"/>
              <w:jc w:val="both"/>
            </w:pPr>
            <w:r>
              <w:t>05-09-2026</w:t>
            </w:r>
          </w:p>
        </w:tc>
      </w:tr>
      <w:tr w:rsidR="00875E83" w:rsidRPr="00303A85" w14:paraId="1F635C99"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482A85" w14:textId="77777777" w:rsidR="00875E83" w:rsidRPr="00303A85" w:rsidRDefault="00875E83" w:rsidP="00875E83">
            <w:pPr>
              <w:spacing w:after="0" w:line="240" w:lineRule="auto"/>
              <w:jc w:val="both"/>
            </w:pPr>
            <w:r w:rsidRPr="00303A85">
              <w:t>3</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41551" w14:textId="20BFBCAD" w:rsidR="00875E83" w:rsidRPr="00303A85" w:rsidRDefault="00875E83" w:rsidP="00875E83">
            <w:pPr>
              <w:spacing w:after="0" w:line="240" w:lineRule="auto"/>
              <w:jc w:val="both"/>
            </w:pPr>
            <w:r>
              <w:t>Implement initial Spring Boot REST API endpoints and database communication</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2BEF0" w14:textId="7213687F" w:rsidR="00875E83" w:rsidRPr="00303A85" w:rsidRDefault="00875E83" w:rsidP="00875E83">
            <w:pPr>
              <w:spacing w:after="0" w:line="240" w:lineRule="auto"/>
              <w:jc w:val="both"/>
            </w:pPr>
            <w:proofErr w:type="spellStart"/>
            <w:r>
              <w:t>Prajita</w:t>
            </w:r>
            <w:proofErr w:type="spellEnd"/>
            <w:r>
              <w:t xml:space="preserve"> Bhandari</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3AFFE" w14:textId="1EF0345E" w:rsidR="00875E83" w:rsidRPr="00303A85" w:rsidRDefault="00875E83" w:rsidP="00875E83">
            <w:pPr>
              <w:spacing w:after="0" w:line="240" w:lineRule="auto"/>
              <w:jc w:val="both"/>
            </w:pPr>
            <w:r>
              <w:t>05-09-2026</w:t>
            </w:r>
          </w:p>
        </w:tc>
      </w:tr>
      <w:tr w:rsidR="00875E83" w:rsidRPr="00303A85" w14:paraId="25B0A775"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40B56" w14:textId="77777777" w:rsidR="00875E83" w:rsidRPr="00303A85" w:rsidRDefault="00875E83" w:rsidP="00875E83">
            <w:pPr>
              <w:spacing w:after="0" w:line="240" w:lineRule="auto"/>
              <w:jc w:val="both"/>
            </w:pPr>
            <w:r w:rsidRPr="00303A85">
              <w:t>4</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3AD18" w14:textId="5552E44E" w:rsidR="00875E83" w:rsidRPr="00303A85" w:rsidRDefault="00875E83" w:rsidP="00875E83">
            <w:pPr>
              <w:spacing w:after="0" w:line="240" w:lineRule="auto"/>
              <w:jc w:val="both"/>
            </w:pPr>
            <w:r>
              <w:t>Test the basic frontend-to-backend-to-AI chatbot communication flow</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45D2B" w14:textId="3D605E41" w:rsidR="00875E83" w:rsidRPr="004F01E9" w:rsidRDefault="00875E83" w:rsidP="00875E83">
            <w:pPr>
              <w:spacing w:after="0" w:line="240" w:lineRule="auto"/>
              <w:jc w:val="both"/>
              <w:rPr>
                <w:rFonts w:asciiTheme="minorHAnsi" w:hAnsiTheme="minorHAnsi" w:cstheme="minorHAnsi"/>
              </w:rPr>
            </w:pPr>
            <w:r>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57003A" w14:textId="7B670F0E" w:rsidR="00875E83" w:rsidRPr="00303A85" w:rsidRDefault="00875E83" w:rsidP="00875E83">
            <w:pPr>
              <w:spacing w:after="0" w:line="240" w:lineRule="auto"/>
              <w:jc w:val="both"/>
            </w:pPr>
            <w:r>
              <w:t>10</w:t>
            </w:r>
            <w:r>
              <w:t>-09-2026</w:t>
            </w:r>
          </w:p>
        </w:tc>
      </w:tr>
      <w:tr w:rsidR="00875E83" w:rsidRPr="00303A85" w14:paraId="3B5F3E11" w14:textId="77777777" w:rsidTr="00E36C6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50D0C" w14:textId="77777777" w:rsidR="00875E83" w:rsidRPr="00303A85" w:rsidRDefault="00875E83" w:rsidP="00875E83">
            <w:pPr>
              <w:spacing w:after="0" w:line="240" w:lineRule="auto"/>
              <w:jc w:val="both"/>
            </w:pPr>
            <w:r w:rsidRPr="00303A85">
              <w:t>5</w:t>
            </w:r>
          </w:p>
        </w:tc>
        <w:tc>
          <w:tcPr>
            <w:tcW w:w="44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23B29" w14:textId="71BB3985" w:rsidR="00875E83" w:rsidRPr="00303A85" w:rsidRDefault="00875E83" w:rsidP="00875E83">
            <w:pPr>
              <w:spacing w:after="0" w:line="240" w:lineRule="auto"/>
              <w:jc w:val="both"/>
            </w:pPr>
            <w:r>
              <w:t>Make regular GitHub commits and record significant coding or integration issues</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45767" w14:textId="29DC74BE" w:rsidR="00875E83" w:rsidRPr="00303A85" w:rsidRDefault="00875E83" w:rsidP="00875E83">
            <w:pPr>
              <w:spacing w:after="0" w:line="240" w:lineRule="auto"/>
              <w:jc w:val="both"/>
            </w:pPr>
            <w:r>
              <w:t>All Members</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C30E7" w14:textId="2FA7B3F1" w:rsidR="00875E83" w:rsidRPr="00233E08" w:rsidRDefault="00875E83" w:rsidP="00875E83">
            <w:pPr>
              <w:pStyle w:val="Compact"/>
              <w:jc w:val="both"/>
            </w:pPr>
            <w:r>
              <w:t>Ongoing</w:t>
            </w:r>
          </w:p>
          <w:p w14:paraId="7459FD81" w14:textId="09EBF883" w:rsidR="00875E83" w:rsidRPr="00303A85" w:rsidRDefault="00875E83" w:rsidP="00875E83">
            <w:pPr>
              <w:spacing w:after="0" w:line="240" w:lineRule="auto"/>
              <w:jc w:val="both"/>
            </w:pPr>
          </w:p>
        </w:tc>
      </w:tr>
    </w:tbl>
    <w:p w14:paraId="58186907" w14:textId="77777777" w:rsidR="006E681C" w:rsidRDefault="006E681C" w:rsidP="002C1826">
      <w:pPr>
        <w:jc w:val="both"/>
      </w:pPr>
    </w:p>
    <w:p w14:paraId="3B820ADC" w14:textId="61EFEED7" w:rsidR="006E681C" w:rsidRDefault="006E681C" w:rsidP="002C1826">
      <w:pPr>
        <w:jc w:val="both"/>
        <w:rPr>
          <w:b/>
          <w:bCs/>
        </w:rPr>
      </w:pPr>
      <w:r>
        <w:rPr>
          <w:b/>
          <w:bCs/>
        </w:rPr>
        <w:t xml:space="preserve">Meeting Closed Time: </w:t>
      </w:r>
      <w:r w:rsidR="00875E83">
        <w:t>07</w:t>
      </w:r>
      <w:r w:rsidR="003404D0" w:rsidRPr="00E36C6B">
        <w:t>:</w:t>
      </w:r>
      <w:r w:rsidR="00875E83">
        <w:t>35 PM</w:t>
      </w:r>
    </w:p>
    <w:p w14:paraId="3587DB6B" w14:textId="4628C44A" w:rsidR="00303A85" w:rsidRDefault="00303A85" w:rsidP="002C1826">
      <w:pPr>
        <w:jc w:val="both"/>
        <w:rPr>
          <w:b/>
          <w:bCs/>
        </w:rPr>
      </w:pPr>
      <w:r w:rsidRPr="00303A85">
        <w:rPr>
          <w:b/>
          <w:bCs/>
        </w:rPr>
        <w:t xml:space="preserve">Next Meeting Date: </w:t>
      </w:r>
      <w:r w:rsidR="00875E83">
        <w:t>31</w:t>
      </w:r>
      <w:r w:rsidRPr="00E36C6B">
        <w:t>-0</w:t>
      </w:r>
      <w:r w:rsidR="00E36C6B" w:rsidRPr="00E36C6B">
        <w:t>8</w:t>
      </w:r>
      <w:r w:rsidRPr="00E36C6B">
        <w:t>-2026</w:t>
      </w:r>
    </w:p>
    <w:p w14:paraId="0C7C71B2" w14:textId="77777777" w:rsidR="00303A85" w:rsidRPr="00303A85" w:rsidRDefault="00303A85" w:rsidP="002C1826">
      <w:pPr>
        <w:jc w:val="both"/>
        <w:rPr>
          <w:b/>
          <w:bCs/>
        </w:rPr>
      </w:pPr>
      <w:r w:rsidRPr="00303A85">
        <w:rPr>
          <w:b/>
          <w:bCs/>
        </w:rPr>
        <w:t>Meeting Summary</w:t>
      </w:r>
    </w:p>
    <w:p w14:paraId="1BE22A21" w14:textId="77777777" w:rsidR="00875E83" w:rsidRPr="00875E83" w:rsidRDefault="00875E83" w:rsidP="00875E83">
      <w:pPr>
        <w:pStyle w:val="BodyText"/>
        <w:rPr>
          <w:rFonts w:ascii="Calibri" w:eastAsia="Times New Roman" w:hAnsi="Calibri" w:cs="Calibri"/>
          <w:color w:val="000000"/>
          <w:sz w:val="22"/>
          <w:lang w:val="en-US" w:eastAsia="en-GB"/>
        </w:rPr>
      </w:pPr>
      <w:r w:rsidRPr="00875E83">
        <w:rPr>
          <w:rFonts w:ascii="Calibri" w:eastAsia="Times New Roman" w:hAnsi="Calibri" w:cs="Calibri"/>
          <w:color w:val="000000"/>
          <w:sz w:val="22"/>
          <w:lang w:val="en-US" w:eastAsia="en-GB"/>
        </w:rPr>
        <w:t>The fifth meeting focused mainly on beginning and progressing the practical coding stage of the AI-Based Customer Support Automation System. The team agreed to reduce the amount of additional planning work and concentrate on implementing the frontend, backend and AI components.</w:t>
      </w:r>
    </w:p>
    <w:p w14:paraId="4E76E644" w14:textId="77777777" w:rsidR="00875E83" w:rsidRPr="00875E83" w:rsidRDefault="00875E83" w:rsidP="00875E83">
      <w:pPr>
        <w:pStyle w:val="BodyText"/>
        <w:rPr>
          <w:rFonts w:ascii="Calibri" w:eastAsia="Times New Roman" w:hAnsi="Calibri" w:cs="Calibri"/>
          <w:color w:val="000000"/>
          <w:sz w:val="22"/>
          <w:lang w:val="en-US" w:eastAsia="en-GB"/>
        </w:rPr>
      </w:pPr>
      <w:proofErr w:type="spellStart"/>
      <w:r w:rsidRPr="00875E83">
        <w:rPr>
          <w:rFonts w:ascii="Calibri" w:eastAsia="Times New Roman" w:hAnsi="Calibri" w:cs="Calibri"/>
          <w:color w:val="000000"/>
          <w:sz w:val="22"/>
          <w:lang w:val="en-US" w:eastAsia="en-GB"/>
        </w:rPr>
        <w:t>Akrishta</w:t>
      </w:r>
      <w:proofErr w:type="spellEnd"/>
      <w:r w:rsidRPr="00875E83">
        <w:rPr>
          <w:rFonts w:ascii="Calibri" w:eastAsia="Times New Roman" w:hAnsi="Calibri" w:cs="Calibri"/>
          <w:color w:val="000000"/>
          <w:sz w:val="22"/>
          <w:lang w:val="en-US" w:eastAsia="en-GB"/>
        </w:rPr>
        <w:t xml:space="preserve"> Ale will focus on developing the customer dashboard, chatbot interface and ticket-related frontend components. Ayush Bhandari will begin implementing the OpenAI API integration and gradually develop the chatbot, classification, sentiment analysis, confidence scoring and escalation functionality. </w:t>
      </w:r>
      <w:proofErr w:type="spellStart"/>
      <w:r w:rsidRPr="00875E83">
        <w:rPr>
          <w:rFonts w:ascii="Calibri" w:eastAsia="Times New Roman" w:hAnsi="Calibri" w:cs="Calibri"/>
          <w:color w:val="000000"/>
          <w:sz w:val="22"/>
          <w:lang w:val="en-US" w:eastAsia="en-GB"/>
        </w:rPr>
        <w:t>Prajita</w:t>
      </w:r>
      <w:proofErr w:type="spellEnd"/>
      <w:r w:rsidRPr="00875E83">
        <w:rPr>
          <w:rFonts w:ascii="Calibri" w:eastAsia="Times New Roman" w:hAnsi="Calibri" w:cs="Calibri"/>
          <w:color w:val="000000"/>
          <w:sz w:val="22"/>
          <w:lang w:val="en-US" w:eastAsia="en-GB"/>
        </w:rPr>
        <w:t xml:space="preserve"> Bhandari will continue implementing the Spring Boot backend, REST APIs and database communication.</w:t>
      </w:r>
    </w:p>
    <w:p w14:paraId="426C93F9" w14:textId="77777777" w:rsidR="00875E83" w:rsidRPr="00875E83" w:rsidRDefault="00875E83" w:rsidP="00875E83">
      <w:pPr>
        <w:pStyle w:val="BodyText"/>
        <w:rPr>
          <w:rFonts w:ascii="Calibri" w:eastAsia="Times New Roman" w:hAnsi="Calibri" w:cs="Calibri"/>
          <w:color w:val="000000"/>
          <w:sz w:val="22"/>
          <w:lang w:val="en-US" w:eastAsia="en-GB"/>
        </w:rPr>
      </w:pPr>
      <w:r w:rsidRPr="00875E83">
        <w:rPr>
          <w:rFonts w:ascii="Calibri" w:eastAsia="Times New Roman" w:hAnsi="Calibri" w:cs="Calibri"/>
          <w:color w:val="000000"/>
          <w:sz w:val="22"/>
          <w:lang w:val="en-US" w:eastAsia="en-GB"/>
        </w:rPr>
        <w:t>The team also agreed to begin testing a basic integration flow between the frontend, backend and AI subsystem before adding more advanced functionality. All members will maintain gradual and meaningful GitHub commits to provide clear evidence of coding progress and individual contribution.</w:t>
      </w:r>
    </w:p>
    <w:p w14:paraId="2DE38BCD" w14:textId="72C39E20" w:rsidR="00E36C6B" w:rsidRDefault="00E36C6B" w:rsidP="00E36C6B">
      <w:pPr>
        <w:pStyle w:val="BodyText"/>
      </w:pPr>
    </w:p>
    <w:p w14:paraId="06E7612F" w14:textId="77777777" w:rsidR="007A0923" w:rsidRDefault="007A0923" w:rsidP="002C1826">
      <w:pPr>
        <w:jc w:val="both"/>
      </w:pPr>
    </w:p>
    <w:sectPr w:rsidR="007A0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D72C8"/>
    <w:multiLevelType w:val="hybridMultilevel"/>
    <w:tmpl w:val="7416F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E7242E"/>
    <w:multiLevelType w:val="hybridMultilevel"/>
    <w:tmpl w:val="84AC3E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50A57E45"/>
    <w:multiLevelType w:val="hybridMultilevel"/>
    <w:tmpl w:val="FEAA6240"/>
    <w:lvl w:ilvl="0" w:tplc="7E2C0178">
      <w:start w:val="1"/>
      <w:numFmt w:val="decimal"/>
      <w:pStyle w:val="Heading1"/>
      <w:lvlText w:val="%1."/>
      <w:lvlJc w:val="left"/>
      <w:pPr>
        <w:ind w:left="720" w:hanging="360"/>
      </w:pPr>
      <w:rPr>
        <w14:numSpacing w14:val="proportional"/>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589940D9"/>
    <w:multiLevelType w:val="hybridMultilevel"/>
    <w:tmpl w:val="AFB08E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470768B"/>
    <w:multiLevelType w:val="hybridMultilevel"/>
    <w:tmpl w:val="2D50BD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9756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5362712">
    <w:abstractNumId w:val="2"/>
  </w:num>
  <w:num w:numId="3" w16cid:durableId="829175154">
    <w:abstractNumId w:val="0"/>
  </w:num>
  <w:num w:numId="4" w16cid:durableId="543715043">
    <w:abstractNumId w:val="3"/>
  </w:num>
  <w:num w:numId="5" w16cid:durableId="1449935966">
    <w:abstractNumId w:val="1"/>
  </w:num>
  <w:num w:numId="6" w16cid:durableId="576737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6C"/>
    <w:rsid w:val="002C1826"/>
    <w:rsid w:val="00303A85"/>
    <w:rsid w:val="003404D0"/>
    <w:rsid w:val="00392358"/>
    <w:rsid w:val="004F01E9"/>
    <w:rsid w:val="00511C95"/>
    <w:rsid w:val="005D4E37"/>
    <w:rsid w:val="005F7D87"/>
    <w:rsid w:val="0066116B"/>
    <w:rsid w:val="006E681C"/>
    <w:rsid w:val="007A0923"/>
    <w:rsid w:val="00875E83"/>
    <w:rsid w:val="009D1D32"/>
    <w:rsid w:val="00A75A8D"/>
    <w:rsid w:val="00D12F6C"/>
    <w:rsid w:val="00DF2F04"/>
    <w:rsid w:val="00E36C6B"/>
    <w:rsid w:val="00F83A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8256"/>
  <w15:chartTrackingRefBased/>
  <w15:docId w15:val="{97F2765F-7D4F-4B3E-852A-8EFE7F06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1C"/>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6E681C"/>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E36C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6116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1C"/>
    <w:rPr>
      <w:rFonts w:ascii="Times New Roman" w:eastAsiaTheme="majorEastAsia" w:hAnsi="Times New Roman" w:cstheme="majorBidi"/>
      <w:b/>
      <w:sz w:val="32"/>
      <w:szCs w:val="32"/>
    </w:rPr>
  </w:style>
  <w:style w:type="table" w:styleId="TableGrid">
    <w:name w:val="Table Grid"/>
    <w:basedOn w:val="TableNormal"/>
    <w:uiPriority w:val="39"/>
    <w:rsid w:val="006E681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04D0"/>
    <w:pPr>
      <w:ind w:left="720"/>
      <w:contextualSpacing/>
    </w:pPr>
  </w:style>
  <w:style w:type="character" w:customStyle="1" w:styleId="Heading3Char">
    <w:name w:val="Heading 3 Char"/>
    <w:basedOn w:val="DefaultParagraphFont"/>
    <w:link w:val="Heading3"/>
    <w:uiPriority w:val="9"/>
    <w:semiHidden/>
    <w:rsid w:val="0066116B"/>
    <w:rPr>
      <w:rFonts w:asciiTheme="majorHAnsi" w:eastAsiaTheme="majorEastAsia" w:hAnsiTheme="majorHAnsi" w:cstheme="majorBidi"/>
      <w:color w:val="1F3763" w:themeColor="accent1" w:themeShade="7F"/>
      <w:sz w:val="24"/>
      <w:szCs w:val="24"/>
    </w:rPr>
  </w:style>
  <w:style w:type="paragraph" w:customStyle="1" w:styleId="Compact">
    <w:name w:val="Compact"/>
    <w:basedOn w:val="BodyText"/>
    <w:qFormat/>
    <w:rsid w:val="00E36C6B"/>
    <w:pPr>
      <w:spacing w:before="36" w:after="36" w:line="240" w:lineRule="auto"/>
    </w:pPr>
    <w:rPr>
      <w:rFonts w:asciiTheme="minorHAnsi" w:hAnsiTheme="minorHAnsi"/>
      <w:szCs w:val="24"/>
      <w:lang w:val="en-US"/>
    </w:rPr>
  </w:style>
  <w:style w:type="paragraph" w:styleId="BodyText">
    <w:name w:val="Body Text"/>
    <w:basedOn w:val="Normal"/>
    <w:link w:val="BodyTextChar"/>
    <w:uiPriority w:val="99"/>
    <w:semiHidden/>
    <w:unhideWhenUsed/>
    <w:rsid w:val="00E36C6B"/>
    <w:pPr>
      <w:spacing w:after="120"/>
    </w:pPr>
  </w:style>
  <w:style w:type="character" w:customStyle="1" w:styleId="BodyTextChar">
    <w:name w:val="Body Text Char"/>
    <w:basedOn w:val="DefaultParagraphFont"/>
    <w:link w:val="BodyText"/>
    <w:uiPriority w:val="99"/>
    <w:semiHidden/>
    <w:rsid w:val="00E36C6B"/>
    <w:rPr>
      <w:rFonts w:ascii="Times New Roman" w:hAnsi="Times New Roman"/>
      <w:sz w:val="24"/>
    </w:rPr>
  </w:style>
  <w:style w:type="character" w:customStyle="1" w:styleId="Heading2Char">
    <w:name w:val="Heading 2 Char"/>
    <w:basedOn w:val="DefaultParagraphFont"/>
    <w:link w:val="Heading2"/>
    <w:uiPriority w:val="9"/>
    <w:semiHidden/>
    <w:rsid w:val="00E36C6B"/>
    <w:rPr>
      <w:rFonts w:asciiTheme="majorHAnsi" w:eastAsiaTheme="majorEastAsia" w:hAnsiTheme="majorHAnsi" w:cstheme="majorBidi"/>
      <w:color w:val="2F5496" w:themeColor="accent1" w:themeShade="BF"/>
      <w:sz w:val="26"/>
      <w:szCs w:val="26"/>
    </w:rPr>
  </w:style>
  <w:style w:type="paragraph" w:customStyle="1" w:styleId="FirstParagraph">
    <w:name w:val="First Paragraph"/>
    <w:basedOn w:val="BodyText"/>
    <w:next w:val="BodyText"/>
    <w:qFormat/>
    <w:rsid w:val="00E36C6B"/>
    <w:pPr>
      <w:spacing w:before="180" w:after="180" w:line="240" w:lineRule="auto"/>
    </w:pPr>
    <w:rPr>
      <w:rFonts w:asciiTheme="minorHAnsi" w:hAnsiTheme="minorHAnsi"/>
      <w:szCs w:val="24"/>
      <w:lang w:val="en-US"/>
    </w:rPr>
  </w:style>
  <w:style w:type="paragraph" w:styleId="NormalWeb">
    <w:name w:val="Normal (Web)"/>
    <w:basedOn w:val="Normal"/>
    <w:uiPriority w:val="99"/>
    <w:semiHidden/>
    <w:unhideWhenUsed/>
    <w:rsid w:val="00DF2F04"/>
    <w:pPr>
      <w:spacing w:before="100" w:beforeAutospacing="1" w:after="100" w:afterAutospacing="1" w:line="240" w:lineRule="auto"/>
    </w:pPr>
    <w:rPr>
      <w:rFonts w:eastAsia="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895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ris\Downloads\MeetingMinu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C:\Users\akris\Downloads\MeetingMinutes.dotx</Template>
  <TotalTime>83</TotalTime>
  <Pages>3</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Ayush Bhandari</cp:lastModifiedBy>
  <cp:revision>4</cp:revision>
  <dcterms:created xsi:type="dcterms:W3CDTF">2026-07-27T10:05:00Z</dcterms:created>
  <dcterms:modified xsi:type="dcterms:W3CDTF">2026-09-03T06:27:00Z</dcterms:modified>
</cp:coreProperties>
</file>