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87A278A" w14:textId="514B8E68" w:rsidR="005F7D87" w:rsidRPr="005F7D87" w:rsidRDefault="006E681C" w:rsidP="002C1826">
      <w:pPr>
        <w:pStyle w:val="Heading1"/>
        <w:numPr>
          <w:ilvl w:val="0"/>
          <w:numId w:val="0"/>
        </w:numPr>
        <w:jc w:val="both"/>
      </w:pPr>
      <w:r>
        <w:t>Minutes of Meeting</w:t>
      </w:r>
    </w:p>
    <w:p w14:paraId="3BF30CBC" w14:textId="77777777" w:rsidR="005F7D87" w:rsidRDefault="005F7D87" w:rsidP="002C1826">
      <w:pPr>
        <w:jc w:val="both"/>
        <w:rPr>
          <w:b/>
          <w:bCs/>
        </w:rPr>
      </w:pPr>
    </w:p>
    <w:p w14:paraId="11C86156" w14:textId="5AA30B3D" w:rsidR="00D12F6C" w:rsidRPr="0066116B" w:rsidRDefault="003404D0" w:rsidP="002C1826">
      <w:pPr>
        <w:jc w:val="both"/>
      </w:pPr>
      <w:r w:rsidRPr="003404D0">
        <w:rPr>
          <w:b/>
          <w:bCs/>
        </w:rPr>
        <w:t>Project Title:</w:t>
      </w:r>
      <w:r w:rsidRPr="003404D0">
        <w:t xml:space="preserve"> </w:t>
      </w:r>
      <w:r w:rsidRPr="0066116B">
        <w:t>AI-Based Customer Support Automation System</w:t>
      </w:r>
    </w:p>
    <w:p w14:paraId="498A1FE0" w14:textId="0ED245C6" w:rsidR="006E681C" w:rsidRPr="0066116B" w:rsidRDefault="006E681C" w:rsidP="002C1826">
      <w:pPr>
        <w:jc w:val="both"/>
        <w:rPr>
          <w:rFonts w:cs="Times New Roman"/>
          <w:szCs w:val="24"/>
        </w:rPr>
      </w:pPr>
      <w:r>
        <w:rPr>
          <w:rFonts w:cs="Times New Roman"/>
          <w:b/>
          <w:bCs/>
          <w:szCs w:val="24"/>
        </w:rPr>
        <w:t xml:space="preserve">Date: </w:t>
      </w:r>
      <w:r w:rsidR="0066116B" w:rsidRPr="0066116B">
        <w:rPr>
          <w:rFonts w:cs="Times New Roman"/>
          <w:szCs w:val="24"/>
        </w:rPr>
        <w:t>03</w:t>
      </w:r>
      <w:r w:rsidR="00D12F6C" w:rsidRPr="0066116B">
        <w:rPr>
          <w:rFonts w:cs="Times New Roman"/>
          <w:szCs w:val="24"/>
        </w:rPr>
        <w:t>-0</w:t>
      </w:r>
      <w:r w:rsidR="0066116B" w:rsidRPr="0066116B">
        <w:rPr>
          <w:rFonts w:cs="Times New Roman"/>
          <w:szCs w:val="24"/>
        </w:rPr>
        <w:t>8</w:t>
      </w:r>
      <w:r w:rsidR="00D12F6C" w:rsidRPr="0066116B">
        <w:rPr>
          <w:rFonts w:cs="Times New Roman"/>
          <w:szCs w:val="24"/>
        </w:rPr>
        <w:t>-</w:t>
      </w:r>
      <w:r w:rsidR="0066116B" w:rsidRPr="0066116B">
        <w:rPr>
          <w:rFonts w:cs="Times New Roman"/>
          <w:szCs w:val="24"/>
        </w:rPr>
        <w:t>20</w:t>
      </w:r>
      <w:r w:rsidR="00D12F6C" w:rsidRPr="0066116B">
        <w:rPr>
          <w:rFonts w:cs="Times New Roman"/>
          <w:szCs w:val="24"/>
        </w:rPr>
        <w:t>26</w:t>
      </w:r>
    </w:p>
    <w:p w14:paraId="52F5AF1D" w14:textId="3AF45608" w:rsidR="006E681C" w:rsidRPr="0066116B" w:rsidRDefault="006E681C" w:rsidP="002C1826">
      <w:pPr>
        <w:jc w:val="both"/>
        <w:rPr>
          <w:rFonts w:cs="Times New Roman"/>
          <w:szCs w:val="24"/>
        </w:rPr>
      </w:pPr>
      <w:r>
        <w:rPr>
          <w:rFonts w:cs="Times New Roman"/>
          <w:b/>
          <w:bCs/>
          <w:szCs w:val="24"/>
        </w:rPr>
        <w:t>Meeting Opening Time:</w:t>
      </w:r>
      <w:r w:rsidR="00D12F6C">
        <w:rPr>
          <w:rFonts w:cs="Times New Roman"/>
          <w:b/>
          <w:bCs/>
          <w:szCs w:val="24"/>
        </w:rPr>
        <w:t xml:space="preserve"> </w:t>
      </w:r>
      <w:r w:rsidR="00D12F6C" w:rsidRPr="0066116B">
        <w:rPr>
          <w:rFonts w:cs="Times New Roman"/>
          <w:szCs w:val="24"/>
        </w:rPr>
        <w:t>19:00 PM</w:t>
      </w:r>
      <w:r w:rsidRPr="0066116B">
        <w:rPr>
          <w:rFonts w:cs="Times New Roman"/>
          <w:szCs w:val="24"/>
        </w:rPr>
        <w:tab/>
      </w:r>
    </w:p>
    <w:p w14:paraId="364BC41A" w14:textId="2F07B5BA" w:rsidR="006E681C" w:rsidRDefault="006E681C" w:rsidP="002C1826">
      <w:pPr>
        <w:jc w:val="both"/>
        <w:rPr>
          <w:rFonts w:cs="Times New Roman"/>
          <w:b/>
          <w:bCs/>
          <w:szCs w:val="24"/>
        </w:rPr>
      </w:pPr>
      <w:r>
        <w:rPr>
          <w:rFonts w:cs="Times New Roman"/>
          <w:b/>
          <w:bCs/>
          <w:szCs w:val="24"/>
        </w:rPr>
        <w:t>Chair</w:t>
      </w:r>
      <w:r w:rsidRPr="0066116B">
        <w:rPr>
          <w:rFonts w:cs="Times New Roman"/>
          <w:szCs w:val="24"/>
        </w:rPr>
        <w:t xml:space="preserve">: </w:t>
      </w:r>
      <w:proofErr w:type="spellStart"/>
      <w:r w:rsidR="002C1826" w:rsidRPr="0066116B">
        <w:rPr>
          <w:rFonts w:cs="Times New Roman"/>
          <w:szCs w:val="24"/>
        </w:rPr>
        <w:t>Prajita</w:t>
      </w:r>
      <w:proofErr w:type="spellEnd"/>
      <w:r w:rsidR="002C1826" w:rsidRPr="0066116B">
        <w:rPr>
          <w:rFonts w:cs="Times New Roman"/>
          <w:szCs w:val="24"/>
        </w:rPr>
        <w:t xml:space="preserve"> Bhandari</w:t>
      </w:r>
    </w:p>
    <w:p w14:paraId="13AEE7C0" w14:textId="3F66FBF5" w:rsidR="006E681C" w:rsidRDefault="006E681C" w:rsidP="002C1826">
      <w:pPr>
        <w:jc w:val="both"/>
        <w:rPr>
          <w:rFonts w:cs="Times New Roman"/>
          <w:b/>
          <w:bCs/>
          <w:szCs w:val="24"/>
        </w:rPr>
      </w:pPr>
      <w:r>
        <w:rPr>
          <w:rFonts w:cs="Times New Roman"/>
          <w:b/>
          <w:bCs/>
          <w:szCs w:val="24"/>
        </w:rPr>
        <w:t xml:space="preserve">Attendees: </w:t>
      </w:r>
      <w:proofErr w:type="spellStart"/>
      <w:r w:rsidR="00D12F6C" w:rsidRPr="0066116B">
        <w:rPr>
          <w:rFonts w:cs="Times New Roman"/>
          <w:szCs w:val="24"/>
        </w:rPr>
        <w:t>Akrishta</w:t>
      </w:r>
      <w:proofErr w:type="spellEnd"/>
      <w:r w:rsidR="00D12F6C" w:rsidRPr="0066116B">
        <w:rPr>
          <w:rFonts w:cs="Times New Roman"/>
          <w:szCs w:val="24"/>
        </w:rPr>
        <w:t xml:space="preserve"> Ale, Ayush Bhandari, </w:t>
      </w:r>
      <w:proofErr w:type="spellStart"/>
      <w:r w:rsidR="00D12F6C" w:rsidRPr="0066116B">
        <w:rPr>
          <w:rFonts w:cs="Times New Roman"/>
          <w:szCs w:val="24"/>
        </w:rPr>
        <w:t>Prajita</w:t>
      </w:r>
      <w:proofErr w:type="spellEnd"/>
      <w:r w:rsidR="00D12F6C" w:rsidRPr="0066116B">
        <w:rPr>
          <w:rFonts w:cs="Times New Roman"/>
          <w:szCs w:val="24"/>
        </w:rPr>
        <w:t xml:space="preserve"> Bhandari</w:t>
      </w:r>
    </w:p>
    <w:p w14:paraId="37FD5D1C" w14:textId="77777777" w:rsidR="006E681C" w:rsidRDefault="006E681C" w:rsidP="002C1826">
      <w:pPr>
        <w:jc w:val="both"/>
      </w:pPr>
    </w:p>
    <w:p w14:paraId="0DE9C308" w14:textId="77777777" w:rsidR="006E681C" w:rsidRDefault="006E681C" w:rsidP="002C1826">
      <w:pPr>
        <w:jc w:val="both"/>
        <w:rPr>
          <w:b/>
          <w:bCs/>
        </w:rPr>
      </w:pPr>
      <w:r>
        <w:rPr>
          <w:b/>
          <w:bCs/>
        </w:rPr>
        <w:t>Topics Discussed</w:t>
      </w:r>
    </w:p>
    <w:p w14:paraId="2F1AC583" w14:textId="77777777" w:rsidR="0066116B" w:rsidRPr="0066116B" w:rsidRDefault="0066116B" w:rsidP="0066116B">
      <w:pPr>
        <w:jc w:val="both"/>
        <w:rPr>
          <w:b/>
          <w:bCs/>
          <w:lang w:val="en-US"/>
        </w:rPr>
      </w:pPr>
      <w:bookmarkStart w:id="0" w:name="group-proposal-submission-and-review"/>
      <w:r w:rsidRPr="0066116B">
        <w:rPr>
          <w:b/>
          <w:bCs/>
          <w:lang w:val="en-US"/>
        </w:rPr>
        <w:t>1. Group Proposal Submission and Review</w:t>
      </w:r>
    </w:p>
    <w:p w14:paraId="3118029D" w14:textId="77777777" w:rsidR="0066116B" w:rsidRPr="0066116B" w:rsidRDefault="0066116B" w:rsidP="0066116B">
      <w:pPr>
        <w:jc w:val="both"/>
        <w:rPr>
          <w:lang w:val="en-US"/>
        </w:rPr>
      </w:pPr>
      <w:r w:rsidRPr="0066116B">
        <w:rPr>
          <w:lang w:val="en-US"/>
        </w:rPr>
        <w:t>The team reviewed the completed group proposal for the AI-Based Customer Support Automation System before submitting Assessment 1. The members checked that all required sections were included, such as the project background, business justification, problem statement, objectives, scope, innovative features, system requirements, methodology, risks, quality considerations, resources, team responsibilities and project schedule. Each member confirmed that their assigned contribution had been included and accurately represented in the final document.</w:t>
      </w:r>
    </w:p>
    <w:p w14:paraId="01291A94" w14:textId="77777777" w:rsidR="0066116B" w:rsidRPr="0066116B" w:rsidRDefault="0066116B" w:rsidP="0066116B">
      <w:pPr>
        <w:jc w:val="both"/>
        <w:rPr>
          <w:b/>
          <w:bCs/>
          <w:lang w:val="en-US"/>
        </w:rPr>
      </w:pPr>
      <w:bookmarkStart w:id="1" w:name="final-assessment-1-submission"/>
      <w:bookmarkEnd w:id="0"/>
      <w:r w:rsidRPr="0066116B">
        <w:rPr>
          <w:b/>
          <w:bCs/>
          <w:lang w:val="en-US"/>
        </w:rPr>
        <w:t>2. Final Assessment 1 Submission</w:t>
      </w:r>
    </w:p>
    <w:p w14:paraId="20ED5591" w14:textId="77777777" w:rsidR="0066116B" w:rsidRPr="0066116B" w:rsidRDefault="0066116B" w:rsidP="0066116B">
      <w:pPr>
        <w:jc w:val="both"/>
        <w:rPr>
          <w:lang w:val="en-US"/>
        </w:rPr>
      </w:pPr>
      <w:r w:rsidRPr="0066116B">
        <w:rPr>
          <w:lang w:val="en-US"/>
        </w:rPr>
        <w:t>The team discussed the final submission process for Assessment 1. The document was reviewed for formatting, consistency, grammar, referencing and completeness. The members confirmed that the required supporting materials, including the Gantt chart, system diagrams, contribution details and project-planning information, were ready for submission. The team agreed that the final document would be submitted on 3 August 2026 after completing the last review.</w:t>
      </w:r>
    </w:p>
    <w:p w14:paraId="4BF85F30" w14:textId="77777777" w:rsidR="0066116B" w:rsidRPr="0066116B" w:rsidRDefault="0066116B" w:rsidP="0066116B">
      <w:pPr>
        <w:jc w:val="both"/>
        <w:rPr>
          <w:b/>
          <w:bCs/>
          <w:lang w:val="en-US"/>
        </w:rPr>
      </w:pPr>
      <w:bookmarkStart w:id="2" w:name="project-roadmap"/>
      <w:bookmarkEnd w:id="1"/>
      <w:r w:rsidRPr="0066116B">
        <w:rPr>
          <w:b/>
          <w:bCs/>
          <w:lang w:val="en-US"/>
        </w:rPr>
        <w:t>3. Project Roadmap</w:t>
      </w:r>
    </w:p>
    <w:p w14:paraId="12688CAB" w14:textId="77777777" w:rsidR="0066116B" w:rsidRPr="0066116B" w:rsidRDefault="0066116B" w:rsidP="0066116B">
      <w:pPr>
        <w:jc w:val="both"/>
        <w:rPr>
          <w:lang w:val="en-US"/>
        </w:rPr>
      </w:pPr>
      <w:r w:rsidRPr="0066116B">
        <w:rPr>
          <w:lang w:val="en-US"/>
        </w:rPr>
        <w:t>The team discussed the project roadmap for the development phase following the proposal submission. The roadmap includes frontend development, backend implementation, AI-service integration, database development, system testing, documentation and final presentation preparation. The members agreed to complete the work in stages so that each subsystem could be developed independently before full integration. Regular reviews will be conducted to identify delays, dependencies and technical issues.</w:t>
      </w:r>
    </w:p>
    <w:p w14:paraId="4FE93E35" w14:textId="77777777" w:rsidR="0066116B" w:rsidRPr="0066116B" w:rsidRDefault="0066116B" w:rsidP="0066116B">
      <w:pPr>
        <w:jc w:val="both"/>
        <w:rPr>
          <w:b/>
          <w:bCs/>
          <w:lang w:val="en-US"/>
        </w:rPr>
      </w:pPr>
      <w:bookmarkStart w:id="3" w:name="development-start-week"/>
      <w:bookmarkEnd w:id="2"/>
      <w:r w:rsidRPr="0066116B">
        <w:rPr>
          <w:b/>
          <w:bCs/>
          <w:lang w:val="en-US"/>
        </w:rPr>
        <w:t>4. Development Start Week</w:t>
      </w:r>
    </w:p>
    <w:p w14:paraId="42045909" w14:textId="77777777" w:rsidR="0066116B" w:rsidRPr="0066116B" w:rsidRDefault="0066116B" w:rsidP="0066116B">
      <w:pPr>
        <w:jc w:val="both"/>
        <w:rPr>
          <w:lang w:val="en-US"/>
        </w:rPr>
      </w:pPr>
      <w:r w:rsidRPr="0066116B">
        <w:rPr>
          <w:lang w:val="en-US"/>
        </w:rPr>
        <w:t>The team agreed that active system development would begin during the week commencing 4 August 2026. Initial development tasks will include setting up the project repositories, defining the application structure, creating the initial frontend and backend components and preparing the AI proof of concept. Each member will begin development within their assigned area while maintaining regular communication about interface requirements and dependencies.</w:t>
      </w:r>
    </w:p>
    <w:p w14:paraId="3BD889AF" w14:textId="77777777" w:rsidR="0066116B" w:rsidRPr="0066116B" w:rsidRDefault="0066116B" w:rsidP="0066116B">
      <w:pPr>
        <w:jc w:val="both"/>
        <w:rPr>
          <w:b/>
          <w:bCs/>
          <w:lang w:val="en-US"/>
        </w:rPr>
      </w:pPr>
      <w:bookmarkStart w:id="4" w:name="github-collaboration"/>
      <w:bookmarkEnd w:id="3"/>
      <w:r w:rsidRPr="0066116B">
        <w:rPr>
          <w:b/>
          <w:bCs/>
          <w:lang w:val="en-US"/>
        </w:rPr>
        <w:lastRenderedPageBreak/>
        <w:t>5. GitHub Collaboration</w:t>
      </w:r>
    </w:p>
    <w:p w14:paraId="7D26C920" w14:textId="77777777" w:rsidR="0066116B" w:rsidRPr="0066116B" w:rsidRDefault="0066116B" w:rsidP="0066116B">
      <w:pPr>
        <w:jc w:val="both"/>
        <w:rPr>
          <w:lang w:val="en-US"/>
        </w:rPr>
      </w:pPr>
      <w:r w:rsidRPr="0066116B">
        <w:rPr>
          <w:lang w:val="en-US"/>
        </w:rPr>
        <w:t>The team discussed using GitHub as the main platform for version control and development collaboration. Members agreed to use separate branches for significant features and avoid making major changes directly to the main branch. GitHub issues will be created for important tasks, bugs and integration activities. Commits must be small, descriptive and clearly linked to each member’s work. Pull requests will be used where practical to review proposed changes before merging them into the shared project.</w:t>
      </w:r>
    </w:p>
    <w:p w14:paraId="53FEC690" w14:textId="77777777" w:rsidR="0066116B" w:rsidRPr="0066116B" w:rsidRDefault="0066116B" w:rsidP="0066116B">
      <w:pPr>
        <w:jc w:val="both"/>
        <w:rPr>
          <w:lang w:val="en-US"/>
        </w:rPr>
      </w:pPr>
      <w:r w:rsidRPr="0066116B">
        <w:rPr>
          <w:lang w:val="en-US"/>
        </w:rPr>
        <w:t>The team also agreed that each member must retain evidence of their individual contribution through commits, issues, pull requests and review discussions. Merge conflicts, unresolved defects and integration problems should be communicated promptly through Microsoft Teams and recorded in GitHub.</w:t>
      </w:r>
    </w:p>
    <w:p w14:paraId="7014588D" w14:textId="77777777" w:rsidR="0066116B" w:rsidRPr="0066116B" w:rsidRDefault="0066116B" w:rsidP="0066116B">
      <w:pPr>
        <w:jc w:val="both"/>
        <w:rPr>
          <w:b/>
          <w:bCs/>
          <w:lang w:val="en-US"/>
        </w:rPr>
      </w:pPr>
      <w:bookmarkStart w:id="5" w:name="gantt-chart-review"/>
      <w:bookmarkEnd w:id="4"/>
      <w:r w:rsidRPr="0066116B">
        <w:rPr>
          <w:b/>
          <w:bCs/>
          <w:lang w:val="en-US"/>
        </w:rPr>
        <w:t>6. Gantt Chart Review</w:t>
      </w:r>
    </w:p>
    <w:p w14:paraId="57961C0C" w14:textId="77777777" w:rsidR="0066116B" w:rsidRPr="0066116B" w:rsidRDefault="0066116B" w:rsidP="0066116B">
      <w:pPr>
        <w:jc w:val="both"/>
        <w:rPr>
          <w:lang w:val="en-US"/>
        </w:rPr>
      </w:pPr>
      <w:r w:rsidRPr="0066116B">
        <w:rPr>
          <w:lang w:val="en-US"/>
        </w:rPr>
        <w:t>The team reviewed the Gantt chart prepared for the project and confirmed that it included the major activities, deadlines, milestones and dependencies. The chart covers the proposal stage, frontend development, backend development, AI implementation, integration, testing, progress reporting, final documentation and presentation preparation. The members discussed the importance of updating the Gantt chart when tasks are delayed, completed early or affected by changes in project scope.</w:t>
      </w:r>
    </w:p>
    <w:p w14:paraId="34BED7E5" w14:textId="77777777" w:rsidR="0066116B" w:rsidRPr="0066116B" w:rsidRDefault="0066116B" w:rsidP="0066116B">
      <w:pPr>
        <w:jc w:val="both"/>
        <w:rPr>
          <w:b/>
          <w:bCs/>
          <w:lang w:val="en-US"/>
        </w:rPr>
      </w:pPr>
      <w:bookmarkStart w:id="6" w:name="development-responsibilities"/>
      <w:bookmarkEnd w:id="5"/>
      <w:r w:rsidRPr="0066116B">
        <w:rPr>
          <w:b/>
          <w:bCs/>
          <w:lang w:val="en-US"/>
        </w:rPr>
        <w:t>7. Development Responsibilities</w:t>
      </w:r>
    </w:p>
    <w:p w14:paraId="186D3660" w14:textId="77777777" w:rsidR="0066116B" w:rsidRPr="0066116B" w:rsidRDefault="0066116B" w:rsidP="0066116B">
      <w:pPr>
        <w:jc w:val="both"/>
        <w:rPr>
          <w:lang w:val="en-US"/>
        </w:rPr>
      </w:pPr>
      <w:r w:rsidRPr="0066116B">
        <w:rPr>
          <w:lang w:val="en-US"/>
        </w:rPr>
        <w:t xml:space="preserve">The team confirmed that </w:t>
      </w:r>
      <w:proofErr w:type="spellStart"/>
      <w:r w:rsidRPr="0066116B">
        <w:rPr>
          <w:lang w:val="en-US"/>
        </w:rPr>
        <w:t>Akrishta</w:t>
      </w:r>
      <w:proofErr w:type="spellEnd"/>
      <w:r w:rsidRPr="0066116B">
        <w:rPr>
          <w:lang w:val="en-US"/>
        </w:rPr>
        <w:t xml:space="preserve"> Ale will focus on frontend development, interface design, customer interaction pages, dashboards and project-schedule updates. Ayush Bhandari will focus on the AI subsystem, including chatbot development, prompt engineering, ticket classification, sentiment analysis and escalation logic. </w:t>
      </w:r>
      <w:proofErr w:type="spellStart"/>
      <w:r w:rsidRPr="0066116B">
        <w:rPr>
          <w:lang w:val="en-US"/>
        </w:rPr>
        <w:t>Prajita</w:t>
      </w:r>
      <w:proofErr w:type="spellEnd"/>
      <w:r w:rsidRPr="0066116B">
        <w:rPr>
          <w:lang w:val="en-US"/>
        </w:rPr>
        <w:t xml:space="preserve"> Bhandari will focus on backend development, database communication, API design, server-side functions and system architecture.</w:t>
      </w:r>
    </w:p>
    <w:p w14:paraId="30CBAD9C" w14:textId="77777777" w:rsidR="0066116B" w:rsidRPr="0066116B" w:rsidRDefault="0066116B" w:rsidP="0066116B">
      <w:pPr>
        <w:jc w:val="both"/>
        <w:rPr>
          <w:lang w:val="en-US"/>
        </w:rPr>
      </w:pPr>
      <w:r w:rsidRPr="0066116B">
        <w:rPr>
          <w:lang w:val="en-US"/>
        </w:rPr>
        <w:t>Although each member has a primary responsibility, the team agreed to support one another during integration and testing. Each member remains responsible for documenting and demonstrating their own contribution.</w:t>
      </w:r>
    </w:p>
    <w:p w14:paraId="10CFFE02" w14:textId="77777777" w:rsidR="0066116B" w:rsidRPr="0066116B" w:rsidRDefault="0066116B" w:rsidP="0066116B">
      <w:pPr>
        <w:jc w:val="both"/>
        <w:rPr>
          <w:b/>
          <w:bCs/>
          <w:lang w:val="en-US"/>
        </w:rPr>
      </w:pPr>
      <w:bookmarkStart w:id="7" w:name="integration-planning"/>
      <w:bookmarkEnd w:id="6"/>
      <w:r w:rsidRPr="0066116B">
        <w:rPr>
          <w:b/>
          <w:bCs/>
          <w:lang w:val="en-US"/>
        </w:rPr>
        <w:t>8. Integration Planning</w:t>
      </w:r>
    </w:p>
    <w:p w14:paraId="16505F62" w14:textId="77777777" w:rsidR="0066116B" w:rsidRPr="0066116B" w:rsidRDefault="0066116B" w:rsidP="0066116B">
      <w:pPr>
        <w:jc w:val="both"/>
        <w:rPr>
          <w:lang w:val="en-US"/>
        </w:rPr>
      </w:pPr>
      <w:r w:rsidRPr="0066116B">
        <w:rPr>
          <w:lang w:val="en-US"/>
        </w:rPr>
        <w:t>The team discussed the need to define clear data formats and API contracts before connecting the three main subsystems. The frontend must send customer messages and display chatbot responses, classifications, sentiment information and escalation status. The backend must manage customer requests, ticket records and communication between the frontend and AI service. The AI subsystem must return structured information in an agreed format so that it can be processed consistently by the backend and frontend.</w:t>
      </w:r>
    </w:p>
    <w:p w14:paraId="2467DF1C" w14:textId="77777777" w:rsidR="0066116B" w:rsidRPr="0066116B" w:rsidRDefault="0066116B" w:rsidP="0066116B">
      <w:pPr>
        <w:jc w:val="both"/>
        <w:rPr>
          <w:b/>
          <w:bCs/>
          <w:lang w:val="en-US"/>
        </w:rPr>
      </w:pPr>
      <w:bookmarkStart w:id="8" w:name="Xadfa27330618be7eb0714556cdb3ca74e475462"/>
      <w:bookmarkEnd w:id="7"/>
      <w:r w:rsidRPr="0066116B">
        <w:rPr>
          <w:b/>
          <w:bCs/>
          <w:lang w:val="en-US"/>
        </w:rPr>
        <w:t>9. Agile Development and Progress Monitoring</w:t>
      </w:r>
    </w:p>
    <w:p w14:paraId="3FE70AF7" w14:textId="77777777" w:rsidR="0066116B" w:rsidRPr="0066116B" w:rsidRDefault="0066116B" w:rsidP="0066116B">
      <w:pPr>
        <w:jc w:val="both"/>
        <w:rPr>
          <w:lang w:val="en-US"/>
        </w:rPr>
      </w:pPr>
      <w:r w:rsidRPr="0066116B">
        <w:rPr>
          <w:lang w:val="en-US"/>
        </w:rPr>
        <w:t>The team confirmed that Agile practices will continue during the development phase. Monday meetings will focus on weekly planning, task allocation, priorities and milestone review. Friday meetings will focus on completed work, demonstrations, blockers, defects and progress against the Gantt chart. Tasks may be revised based on technical difficulties, feedback and available project time.</w:t>
      </w:r>
    </w:p>
    <w:p w14:paraId="1D9C7EBF" w14:textId="77777777" w:rsidR="0066116B" w:rsidRPr="0066116B" w:rsidRDefault="0066116B" w:rsidP="0066116B">
      <w:pPr>
        <w:jc w:val="both"/>
        <w:rPr>
          <w:b/>
          <w:bCs/>
          <w:lang w:val="en-US"/>
        </w:rPr>
      </w:pPr>
      <w:bookmarkStart w:id="9" w:name="communication-and-documentation"/>
      <w:bookmarkEnd w:id="8"/>
      <w:r w:rsidRPr="0066116B">
        <w:rPr>
          <w:b/>
          <w:bCs/>
          <w:lang w:val="en-US"/>
        </w:rPr>
        <w:lastRenderedPageBreak/>
        <w:t>10. Communication and Documentation</w:t>
      </w:r>
    </w:p>
    <w:p w14:paraId="0199BD36" w14:textId="62BA2466" w:rsidR="00303A85" w:rsidRPr="0066116B" w:rsidRDefault="0066116B" w:rsidP="002C1826">
      <w:pPr>
        <w:jc w:val="both"/>
        <w:rPr>
          <w:lang w:val="en-US"/>
        </w:rPr>
      </w:pPr>
      <w:r w:rsidRPr="0066116B">
        <w:rPr>
          <w:lang w:val="en-US"/>
        </w:rPr>
        <w:t>Microsoft Teams will continue to be used for team communication, meeting coordination and file sharing. GitHub will be used for source-code management, issue tracking and technical collaboration. Important decisions, changes to requirements and integration agreements will be documented so that all members have access to the same information. Meeting minutes will also be maintained as evidence of project planning and teamwork.</w:t>
      </w:r>
      <w:bookmarkEnd w:id="9"/>
    </w:p>
    <w:p w14:paraId="2159A838" w14:textId="77777777" w:rsidR="0066116B" w:rsidRPr="0066116B" w:rsidRDefault="0066116B" w:rsidP="002C1826">
      <w:pPr>
        <w:jc w:val="both"/>
        <w:rPr>
          <w:b/>
          <w:bCs/>
          <w:lang w:val="en-US"/>
        </w:rPr>
      </w:pPr>
    </w:p>
    <w:p w14:paraId="68168BFE" w14:textId="4CDE2762" w:rsidR="006E681C" w:rsidRDefault="006E681C" w:rsidP="002C1826">
      <w:pPr>
        <w:jc w:val="both"/>
        <w:rPr>
          <w:b/>
          <w:bCs/>
        </w:rPr>
      </w:pPr>
      <w:r>
        <w:rPr>
          <w:b/>
          <w:bCs/>
        </w:rPr>
        <w:t>Action Items</w:t>
      </w:r>
    </w:p>
    <w:tbl>
      <w:tblPr>
        <w:tblW w:w="9350" w:type="dxa"/>
        <w:tblCellMar>
          <w:top w:w="15" w:type="dxa"/>
          <w:left w:w="15" w:type="dxa"/>
          <w:bottom w:w="15" w:type="dxa"/>
          <w:right w:w="15" w:type="dxa"/>
        </w:tblCellMar>
        <w:tblLook w:val="04A0" w:firstRow="1" w:lastRow="0" w:firstColumn="1" w:lastColumn="0" w:noHBand="0" w:noVBand="1"/>
      </w:tblPr>
      <w:tblGrid>
        <w:gridCol w:w="687"/>
        <w:gridCol w:w="4411"/>
        <w:gridCol w:w="2268"/>
        <w:gridCol w:w="1984"/>
      </w:tblGrid>
      <w:tr w:rsidR="00303A85" w:rsidRPr="00303A85" w14:paraId="13666E82" w14:textId="77777777" w:rsidTr="00E36C6B">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2994424" w14:textId="77777777" w:rsidR="00303A85" w:rsidRPr="00303A85" w:rsidRDefault="00303A85" w:rsidP="002C1826">
            <w:pPr>
              <w:spacing w:after="0" w:line="240" w:lineRule="auto"/>
              <w:jc w:val="both"/>
            </w:pPr>
            <w:proofErr w:type="spellStart"/>
            <w:proofErr w:type="gramStart"/>
            <w:r w:rsidRPr="00303A85">
              <w:rPr>
                <w:b/>
                <w:bCs/>
              </w:rPr>
              <w:t>S.No</w:t>
            </w:r>
            <w:proofErr w:type="spellEnd"/>
            <w:proofErr w:type="gramEnd"/>
          </w:p>
        </w:tc>
        <w:tc>
          <w:tcPr>
            <w:tcW w:w="441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CD7E5BB" w14:textId="77777777" w:rsidR="00303A85" w:rsidRPr="00303A85" w:rsidRDefault="00303A85" w:rsidP="002C1826">
            <w:pPr>
              <w:spacing w:after="0" w:line="240" w:lineRule="auto"/>
              <w:jc w:val="both"/>
            </w:pPr>
            <w:r w:rsidRPr="00303A85">
              <w:rPr>
                <w:b/>
                <w:bCs/>
              </w:rPr>
              <w:t>Task Description</w:t>
            </w:r>
          </w:p>
        </w:tc>
        <w:tc>
          <w:tcPr>
            <w:tcW w:w="226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19509CE" w14:textId="77777777" w:rsidR="00303A85" w:rsidRPr="00303A85" w:rsidRDefault="00303A85" w:rsidP="002C1826">
            <w:pPr>
              <w:spacing w:after="0" w:line="240" w:lineRule="auto"/>
              <w:jc w:val="both"/>
            </w:pPr>
            <w:r w:rsidRPr="00303A85">
              <w:rPr>
                <w:b/>
                <w:bCs/>
              </w:rPr>
              <w:t>Allocated To</w:t>
            </w:r>
          </w:p>
        </w:tc>
        <w:tc>
          <w:tcPr>
            <w:tcW w:w="198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DA5F9A0" w14:textId="77777777" w:rsidR="00303A85" w:rsidRPr="00303A85" w:rsidRDefault="00303A85" w:rsidP="002C1826">
            <w:pPr>
              <w:spacing w:after="0" w:line="240" w:lineRule="auto"/>
              <w:jc w:val="both"/>
            </w:pPr>
            <w:r w:rsidRPr="00303A85">
              <w:rPr>
                <w:b/>
                <w:bCs/>
              </w:rPr>
              <w:t>Proposed Completion Date</w:t>
            </w:r>
          </w:p>
        </w:tc>
      </w:tr>
      <w:tr w:rsidR="00303A85" w:rsidRPr="00303A85" w14:paraId="6FA5D5CC" w14:textId="77777777" w:rsidTr="00E36C6B">
        <w:trPr>
          <w:trHeight w:val="104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BAA1C9C" w14:textId="77777777" w:rsidR="00303A85" w:rsidRPr="00303A85" w:rsidRDefault="00303A85" w:rsidP="002C1826">
            <w:pPr>
              <w:spacing w:after="0" w:line="240" w:lineRule="auto"/>
              <w:jc w:val="both"/>
            </w:pPr>
            <w:r w:rsidRPr="00303A85">
              <w:t>1</w:t>
            </w:r>
          </w:p>
        </w:tc>
        <w:tc>
          <w:tcPr>
            <w:tcW w:w="441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0B97D1A" w14:textId="77777777" w:rsidR="00E36C6B" w:rsidRPr="00233E08" w:rsidRDefault="00E36C6B" w:rsidP="00E36C6B">
            <w:pPr>
              <w:pStyle w:val="Compact"/>
              <w:jc w:val="both"/>
            </w:pPr>
            <w:r w:rsidRPr="00233E08">
              <w:t>Complete the final review and submission of Assessment 1</w:t>
            </w:r>
          </w:p>
          <w:p w14:paraId="28186D08" w14:textId="0C01B52E" w:rsidR="00303A85" w:rsidRPr="00303A85" w:rsidRDefault="00303A85" w:rsidP="002C1826">
            <w:pPr>
              <w:spacing w:after="0" w:line="240" w:lineRule="auto"/>
              <w:jc w:val="both"/>
            </w:pPr>
          </w:p>
        </w:tc>
        <w:tc>
          <w:tcPr>
            <w:tcW w:w="226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0A8C6E1" w14:textId="77777777" w:rsidR="00E36C6B" w:rsidRPr="00233E08" w:rsidRDefault="00E36C6B" w:rsidP="00E36C6B">
            <w:pPr>
              <w:pStyle w:val="Compact"/>
              <w:jc w:val="both"/>
            </w:pPr>
            <w:r w:rsidRPr="00233E08">
              <w:t>All Members</w:t>
            </w:r>
          </w:p>
          <w:p w14:paraId="4C1B9603" w14:textId="4ACC98E2" w:rsidR="00303A85" w:rsidRPr="00303A85" w:rsidRDefault="00303A85" w:rsidP="002C1826">
            <w:pPr>
              <w:spacing w:after="0" w:line="240" w:lineRule="auto"/>
              <w:jc w:val="both"/>
            </w:pPr>
          </w:p>
        </w:tc>
        <w:tc>
          <w:tcPr>
            <w:tcW w:w="198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4CDC07B" w14:textId="77777777" w:rsidR="00E36C6B" w:rsidRPr="00233E08" w:rsidRDefault="00E36C6B" w:rsidP="00E36C6B">
            <w:pPr>
              <w:pStyle w:val="Compact"/>
              <w:jc w:val="both"/>
            </w:pPr>
            <w:r w:rsidRPr="00233E08">
              <w:t>03-08-2026</w:t>
            </w:r>
          </w:p>
          <w:p w14:paraId="5956BD37" w14:textId="6E67CDD6" w:rsidR="00303A85" w:rsidRPr="00303A85" w:rsidRDefault="00303A85" w:rsidP="002C1826">
            <w:pPr>
              <w:spacing w:after="0" w:line="240" w:lineRule="auto"/>
              <w:jc w:val="both"/>
            </w:pPr>
          </w:p>
        </w:tc>
      </w:tr>
      <w:tr w:rsidR="00303A85" w:rsidRPr="00303A85" w14:paraId="0A9D3D5F" w14:textId="77777777" w:rsidTr="00E36C6B">
        <w:trPr>
          <w:trHeight w:val="77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807E5C0" w14:textId="77777777" w:rsidR="00303A85" w:rsidRPr="00303A85" w:rsidRDefault="00303A85" w:rsidP="002C1826">
            <w:pPr>
              <w:spacing w:after="0" w:line="240" w:lineRule="auto"/>
              <w:jc w:val="both"/>
            </w:pPr>
            <w:r w:rsidRPr="00303A85">
              <w:t>2</w:t>
            </w:r>
          </w:p>
        </w:tc>
        <w:tc>
          <w:tcPr>
            <w:tcW w:w="441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CEC7220" w14:textId="77777777" w:rsidR="00E36C6B" w:rsidRPr="00233E08" w:rsidRDefault="00E36C6B" w:rsidP="00E36C6B">
            <w:pPr>
              <w:pStyle w:val="Compact"/>
              <w:jc w:val="both"/>
            </w:pPr>
            <w:r w:rsidRPr="00233E08">
              <w:t>Confirm that all proposal sections and supporting documents are included</w:t>
            </w:r>
          </w:p>
          <w:p w14:paraId="7205CD4A" w14:textId="0FAF869F" w:rsidR="00303A85" w:rsidRPr="00303A85" w:rsidRDefault="00303A85" w:rsidP="002C1826">
            <w:pPr>
              <w:spacing w:after="0" w:line="240" w:lineRule="auto"/>
              <w:jc w:val="both"/>
            </w:pPr>
          </w:p>
        </w:tc>
        <w:tc>
          <w:tcPr>
            <w:tcW w:w="226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25EFBBD" w14:textId="77777777" w:rsidR="00E36C6B" w:rsidRPr="00233E08" w:rsidRDefault="00E36C6B" w:rsidP="00E36C6B">
            <w:pPr>
              <w:pStyle w:val="Compact"/>
              <w:jc w:val="both"/>
            </w:pPr>
            <w:r w:rsidRPr="00233E08">
              <w:t>All Members</w:t>
            </w:r>
          </w:p>
          <w:p w14:paraId="63A18837" w14:textId="3AB5968D" w:rsidR="00303A85" w:rsidRPr="00303A85" w:rsidRDefault="00303A85" w:rsidP="002C1826">
            <w:pPr>
              <w:spacing w:after="0" w:line="240" w:lineRule="auto"/>
              <w:jc w:val="both"/>
            </w:pPr>
          </w:p>
        </w:tc>
        <w:tc>
          <w:tcPr>
            <w:tcW w:w="198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4C93614" w14:textId="77777777" w:rsidR="00E36C6B" w:rsidRPr="00233E08" w:rsidRDefault="00E36C6B" w:rsidP="00E36C6B">
            <w:pPr>
              <w:pStyle w:val="Compact"/>
              <w:jc w:val="both"/>
            </w:pPr>
            <w:r w:rsidRPr="00233E08">
              <w:t>03-08-2026</w:t>
            </w:r>
          </w:p>
          <w:p w14:paraId="46F39B65" w14:textId="4DB36357" w:rsidR="00303A85" w:rsidRPr="00303A85" w:rsidRDefault="00303A85" w:rsidP="002C1826">
            <w:pPr>
              <w:spacing w:after="0" w:line="240" w:lineRule="auto"/>
              <w:jc w:val="both"/>
            </w:pPr>
          </w:p>
        </w:tc>
      </w:tr>
      <w:tr w:rsidR="00303A85" w:rsidRPr="00303A85" w14:paraId="1F635C99" w14:textId="77777777" w:rsidTr="00E36C6B">
        <w:trPr>
          <w:trHeight w:val="77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D482A85" w14:textId="77777777" w:rsidR="00303A85" w:rsidRPr="00303A85" w:rsidRDefault="00303A85" w:rsidP="002C1826">
            <w:pPr>
              <w:spacing w:after="0" w:line="240" w:lineRule="auto"/>
              <w:jc w:val="both"/>
            </w:pPr>
            <w:r w:rsidRPr="00303A85">
              <w:t>3</w:t>
            </w:r>
          </w:p>
        </w:tc>
        <w:tc>
          <w:tcPr>
            <w:tcW w:w="441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D303310" w14:textId="77777777" w:rsidR="00E36C6B" w:rsidRPr="00233E08" w:rsidRDefault="00E36C6B" w:rsidP="00E36C6B">
            <w:pPr>
              <w:pStyle w:val="Compact"/>
              <w:jc w:val="both"/>
            </w:pPr>
            <w:r w:rsidRPr="00233E08">
              <w:t>Review and update the project Gantt chart following proposal submission</w:t>
            </w:r>
          </w:p>
          <w:p w14:paraId="64941551" w14:textId="0CB39513" w:rsidR="00303A85" w:rsidRPr="00303A85" w:rsidRDefault="00303A85" w:rsidP="002C1826">
            <w:pPr>
              <w:spacing w:after="0" w:line="240" w:lineRule="auto"/>
              <w:jc w:val="both"/>
            </w:pPr>
          </w:p>
        </w:tc>
        <w:tc>
          <w:tcPr>
            <w:tcW w:w="226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06AF785" w14:textId="77777777" w:rsidR="00E36C6B" w:rsidRPr="00233E08" w:rsidRDefault="00E36C6B" w:rsidP="00E36C6B">
            <w:pPr>
              <w:pStyle w:val="Compact"/>
              <w:jc w:val="both"/>
            </w:pPr>
            <w:proofErr w:type="spellStart"/>
            <w:r w:rsidRPr="00233E08">
              <w:t>Akrishta</w:t>
            </w:r>
            <w:proofErr w:type="spellEnd"/>
            <w:r w:rsidRPr="00233E08">
              <w:t xml:space="preserve"> Ale</w:t>
            </w:r>
          </w:p>
          <w:p w14:paraId="2002BEF0" w14:textId="30929274" w:rsidR="00303A85" w:rsidRPr="00303A85" w:rsidRDefault="00303A85" w:rsidP="002C1826">
            <w:pPr>
              <w:spacing w:after="0" w:line="240" w:lineRule="auto"/>
              <w:jc w:val="both"/>
            </w:pPr>
          </w:p>
        </w:tc>
        <w:tc>
          <w:tcPr>
            <w:tcW w:w="198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A4893F3" w14:textId="4E18C24A" w:rsidR="00E36C6B" w:rsidRPr="00233E08" w:rsidRDefault="00E36C6B" w:rsidP="00E36C6B">
            <w:pPr>
              <w:pStyle w:val="Compact"/>
              <w:jc w:val="both"/>
            </w:pPr>
            <w:r w:rsidRPr="00233E08">
              <w:t>0</w:t>
            </w:r>
            <w:r>
              <w:t>5</w:t>
            </w:r>
            <w:r w:rsidRPr="00233E08">
              <w:t>-08-2026</w:t>
            </w:r>
          </w:p>
          <w:p w14:paraId="2463AFFE" w14:textId="04A15D74" w:rsidR="00303A85" w:rsidRPr="00303A85" w:rsidRDefault="00303A85" w:rsidP="002C1826">
            <w:pPr>
              <w:spacing w:after="0" w:line="240" w:lineRule="auto"/>
              <w:jc w:val="both"/>
            </w:pPr>
          </w:p>
        </w:tc>
      </w:tr>
      <w:tr w:rsidR="00303A85" w:rsidRPr="00303A85" w14:paraId="25B0A775" w14:textId="77777777" w:rsidTr="00E36C6B">
        <w:trPr>
          <w:trHeight w:val="77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1E40B56" w14:textId="77777777" w:rsidR="00303A85" w:rsidRPr="00303A85" w:rsidRDefault="00303A85" w:rsidP="002C1826">
            <w:pPr>
              <w:spacing w:after="0" w:line="240" w:lineRule="auto"/>
              <w:jc w:val="both"/>
            </w:pPr>
            <w:r w:rsidRPr="00303A85">
              <w:t>4</w:t>
            </w:r>
          </w:p>
        </w:tc>
        <w:tc>
          <w:tcPr>
            <w:tcW w:w="441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EA35AD7" w14:textId="77777777" w:rsidR="00E36C6B" w:rsidRPr="00233E08" w:rsidRDefault="00E36C6B" w:rsidP="00E36C6B">
            <w:pPr>
              <w:pStyle w:val="Compact"/>
              <w:jc w:val="both"/>
            </w:pPr>
            <w:r w:rsidRPr="00233E08">
              <w:t>Set up the frontend project structure and initial user-interface components</w:t>
            </w:r>
          </w:p>
          <w:p w14:paraId="6493AD18" w14:textId="0EA9E87A" w:rsidR="00303A85" w:rsidRPr="00303A85" w:rsidRDefault="00303A85" w:rsidP="002C1826">
            <w:pPr>
              <w:spacing w:after="0" w:line="240" w:lineRule="auto"/>
              <w:jc w:val="both"/>
            </w:pPr>
          </w:p>
        </w:tc>
        <w:tc>
          <w:tcPr>
            <w:tcW w:w="226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0645D2B" w14:textId="77777777" w:rsidR="00303A85" w:rsidRPr="00303A85" w:rsidRDefault="00303A85" w:rsidP="002C1826">
            <w:pPr>
              <w:spacing w:after="0" w:line="240" w:lineRule="auto"/>
              <w:jc w:val="both"/>
            </w:pPr>
            <w:proofErr w:type="spellStart"/>
            <w:r w:rsidRPr="00303A85">
              <w:t>Akrishta</w:t>
            </w:r>
            <w:proofErr w:type="spellEnd"/>
            <w:r w:rsidRPr="00303A85">
              <w:t xml:space="preserve"> Ale</w:t>
            </w:r>
          </w:p>
        </w:tc>
        <w:tc>
          <w:tcPr>
            <w:tcW w:w="198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6399F04" w14:textId="77777777" w:rsidR="00E36C6B" w:rsidRPr="00233E08" w:rsidRDefault="00E36C6B" w:rsidP="00E36C6B">
            <w:pPr>
              <w:pStyle w:val="Compact"/>
              <w:jc w:val="both"/>
            </w:pPr>
            <w:r w:rsidRPr="00233E08">
              <w:t>09-08-2026</w:t>
            </w:r>
          </w:p>
          <w:p w14:paraId="7557003A" w14:textId="62EBFCE6" w:rsidR="00303A85" w:rsidRPr="00303A85" w:rsidRDefault="00303A85" w:rsidP="002C1826">
            <w:pPr>
              <w:spacing w:after="0" w:line="240" w:lineRule="auto"/>
              <w:jc w:val="both"/>
            </w:pPr>
          </w:p>
        </w:tc>
      </w:tr>
      <w:tr w:rsidR="00303A85" w:rsidRPr="00303A85" w14:paraId="3B5F3E11" w14:textId="77777777" w:rsidTr="00E36C6B">
        <w:trPr>
          <w:trHeight w:val="77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5150D0C" w14:textId="77777777" w:rsidR="00303A85" w:rsidRPr="00303A85" w:rsidRDefault="00303A85" w:rsidP="002C1826">
            <w:pPr>
              <w:spacing w:after="0" w:line="240" w:lineRule="auto"/>
              <w:jc w:val="both"/>
            </w:pPr>
            <w:r w:rsidRPr="00303A85">
              <w:t>5</w:t>
            </w:r>
          </w:p>
        </w:tc>
        <w:tc>
          <w:tcPr>
            <w:tcW w:w="441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CE2A84A" w14:textId="77777777" w:rsidR="00E36C6B" w:rsidRPr="00233E08" w:rsidRDefault="00E36C6B" w:rsidP="00E36C6B">
            <w:pPr>
              <w:pStyle w:val="Compact"/>
              <w:jc w:val="both"/>
            </w:pPr>
            <w:r w:rsidRPr="00233E08">
              <w:t>Set up the AI proof of concept and test connection to the selected AI service</w:t>
            </w:r>
          </w:p>
          <w:p w14:paraId="13A23B29" w14:textId="3DD698CC" w:rsidR="00303A85" w:rsidRPr="00303A85" w:rsidRDefault="00303A85" w:rsidP="002C1826">
            <w:pPr>
              <w:spacing w:after="0" w:line="240" w:lineRule="auto"/>
              <w:jc w:val="both"/>
            </w:pPr>
          </w:p>
        </w:tc>
        <w:tc>
          <w:tcPr>
            <w:tcW w:w="226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EDD8577" w14:textId="77777777" w:rsidR="00E36C6B" w:rsidRPr="00233E08" w:rsidRDefault="00E36C6B" w:rsidP="00E36C6B">
            <w:pPr>
              <w:pStyle w:val="Compact"/>
              <w:jc w:val="both"/>
            </w:pPr>
            <w:r w:rsidRPr="00233E08">
              <w:t>Ayush Bhandari</w:t>
            </w:r>
          </w:p>
          <w:p w14:paraId="51C45767" w14:textId="5DA0AFC6" w:rsidR="00303A85" w:rsidRPr="00303A85" w:rsidRDefault="00303A85" w:rsidP="002C1826">
            <w:pPr>
              <w:spacing w:after="0" w:line="240" w:lineRule="auto"/>
              <w:jc w:val="both"/>
            </w:pPr>
          </w:p>
        </w:tc>
        <w:tc>
          <w:tcPr>
            <w:tcW w:w="198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98C30E7" w14:textId="77777777" w:rsidR="00E36C6B" w:rsidRPr="00233E08" w:rsidRDefault="00E36C6B" w:rsidP="00E36C6B">
            <w:pPr>
              <w:pStyle w:val="Compact"/>
              <w:jc w:val="both"/>
            </w:pPr>
            <w:r w:rsidRPr="00233E08">
              <w:t>09-08-2026</w:t>
            </w:r>
          </w:p>
          <w:p w14:paraId="7459FD81" w14:textId="09EBF883" w:rsidR="00303A85" w:rsidRPr="00303A85" w:rsidRDefault="00303A85" w:rsidP="002C1826">
            <w:pPr>
              <w:spacing w:after="0" w:line="240" w:lineRule="auto"/>
              <w:jc w:val="both"/>
            </w:pPr>
          </w:p>
        </w:tc>
      </w:tr>
      <w:tr w:rsidR="00303A85" w:rsidRPr="00303A85" w14:paraId="4D4BBE1D" w14:textId="77777777" w:rsidTr="00E36C6B">
        <w:trPr>
          <w:trHeight w:val="77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FDCE3EC" w14:textId="77777777" w:rsidR="00303A85" w:rsidRPr="00303A85" w:rsidRDefault="00303A85" w:rsidP="002C1826">
            <w:pPr>
              <w:spacing w:after="0" w:line="240" w:lineRule="auto"/>
              <w:jc w:val="both"/>
            </w:pPr>
            <w:r w:rsidRPr="00303A85">
              <w:t>6</w:t>
            </w:r>
          </w:p>
        </w:tc>
        <w:tc>
          <w:tcPr>
            <w:tcW w:w="441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365FE1E" w14:textId="77777777" w:rsidR="00E36C6B" w:rsidRPr="00233E08" w:rsidRDefault="00E36C6B" w:rsidP="00E36C6B">
            <w:pPr>
              <w:pStyle w:val="Compact"/>
              <w:jc w:val="both"/>
            </w:pPr>
            <w:r w:rsidRPr="00233E08">
              <w:t>Prepare initial chatbot prompts and structured-response format</w:t>
            </w:r>
          </w:p>
          <w:p w14:paraId="6820B517" w14:textId="59B0EA1E" w:rsidR="00303A85" w:rsidRPr="00303A85" w:rsidRDefault="00303A85" w:rsidP="002C1826">
            <w:pPr>
              <w:spacing w:after="0" w:line="240" w:lineRule="auto"/>
              <w:jc w:val="both"/>
            </w:pPr>
          </w:p>
        </w:tc>
        <w:tc>
          <w:tcPr>
            <w:tcW w:w="226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E21DDDD" w14:textId="77777777" w:rsidR="00E36C6B" w:rsidRPr="00233E08" w:rsidRDefault="00E36C6B" w:rsidP="00E36C6B">
            <w:pPr>
              <w:pStyle w:val="Compact"/>
              <w:jc w:val="both"/>
            </w:pPr>
            <w:r w:rsidRPr="00233E08">
              <w:t>Ayush Bhandari</w:t>
            </w:r>
          </w:p>
          <w:p w14:paraId="49D023D3" w14:textId="3B555506" w:rsidR="00303A85" w:rsidRPr="00303A85" w:rsidRDefault="00303A85" w:rsidP="002C1826">
            <w:pPr>
              <w:spacing w:after="0" w:line="240" w:lineRule="auto"/>
              <w:jc w:val="both"/>
            </w:pPr>
          </w:p>
        </w:tc>
        <w:tc>
          <w:tcPr>
            <w:tcW w:w="198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55613BB" w14:textId="37628B72" w:rsidR="00E36C6B" w:rsidRPr="00233E08" w:rsidRDefault="00E36C6B" w:rsidP="00E36C6B">
            <w:pPr>
              <w:pStyle w:val="Compact"/>
              <w:jc w:val="both"/>
            </w:pPr>
            <w:r>
              <w:t>10</w:t>
            </w:r>
            <w:r w:rsidRPr="00233E08">
              <w:t>-08-2026</w:t>
            </w:r>
          </w:p>
          <w:p w14:paraId="50FB21C7" w14:textId="67F53906" w:rsidR="00303A85" w:rsidRPr="00303A85" w:rsidRDefault="00303A85" w:rsidP="002C1826">
            <w:pPr>
              <w:spacing w:after="0" w:line="240" w:lineRule="auto"/>
              <w:jc w:val="both"/>
            </w:pPr>
          </w:p>
        </w:tc>
      </w:tr>
      <w:tr w:rsidR="00303A85" w:rsidRPr="00303A85" w14:paraId="31D8192D" w14:textId="77777777" w:rsidTr="00E36C6B">
        <w:trPr>
          <w:trHeight w:val="104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DC92ACF" w14:textId="77777777" w:rsidR="00303A85" w:rsidRPr="00303A85" w:rsidRDefault="00303A85" w:rsidP="002C1826">
            <w:pPr>
              <w:spacing w:after="0" w:line="240" w:lineRule="auto"/>
              <w:jc w:val="both"/>
            </w:pPr>
            <w:r w:rsidRPr="00303A85">
              <w:t>7</w:t>
            </w:r>
          </w:p>
        </w:tc>
        <w:tc>
          <w:tcPr>
            <w:tcW w:w="441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22AF03D" w14:textId="77777777" w:rsidR="00E36C6B" w:rsidRPr="00233E08" w:rsidRDefault="00E36C6B" w:rsidP="00E36C6B">
            <w:pPr>
              <w:pStyle w:val="Compact"/>
              <w:jc w:val="both"/>
            </w:pPr>
            <w:r w:rsidRPr="00233E08">
              <w:t>Set up the Spring Boot backend structure and initial API endpoints</w:t>
            </w:r>
          </w:p>
          <w:p w14:paraId="597C43F4" w14:textId="15008868" w:rsidR="00303A85" w:rsidRPr="00303A85" w:rsidRDefault="00303A85" w:rsidP="002C1826">
            <w:pPr>
              <w:spacing w:after="0" w:line="240" w:lineRule="auto"/>
              <w:jc w:val="both"/>
            </w:pPr>
          </w:p>
        </w:tc>
        <w:tc>
          <w:tcPr>
            <w:tcW w:w="226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F47D21E" w14:textId="77777777" w:rsidR="00303A85" w:rsidRPr="00303A85" w:rsidRDefault="00303A85" w:rsidP="002C1826">
            <w:pPr>
              <w:spacing w:after="0" w:line="240" w:lineRule="auto"/>
              <w:jc w:val="both"/>
            </w:pPr>
            <w:proofErr w:type="spellStart"/>
            <w:r w:rsidRPr="00303A85">
              <w:t>Prajita</w:t>
            </w:r>
            <w:proofErr w:type="spellEnd"/>
            <w:r w:rsidRPr="00303A85">
              <w:t xml:space="preserve"> Bhandari</w:t>
            </w:r>
          </w:p>
        </w:tc>
        <w:tc>
          <w:tcPr>
            <w:tcW w:w="198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758C451" w14:textId="77777777" w:rsidR="00E36C6B" w:rsidRPr="00233E08" w:rsidRDefault="00E36C6B" w:rsidP="00E36C6B">
            <w:pPr>
              <w:pStyle w:val="Compact"/>
              <w:jc w:val="both"/>
            </w:pPr>
            <w:r w:rsidRPr="00233E08">
              <w:t>09-08-2026</w:t>
            </w:r>
          </w:p>
          <w:p w14:paraId="515480A5" w14:textId="46329E0C" w:rsidR="00303A85" w:rsidRPr="00303A85" w:rsidRDefault="00303A85" w:rsidP="002C1826">
            <w:pPr>
              <w:spacing w:after="0" w:line="240" w:lineRule="auto"/>
              <w:jc w:val="both"/>
            </w:pPr>
          </w:p>
        </w:tc>
      </w:tr>
      <w:tr w:rsidR="00E36C6B" w:rsidRPr="00303A85" w14:paraId="479FF66D" w14:textId="77777777" w:rsidTr="00E36C6B">
        <w:trPr>
          <w:trHeight w:val="104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A4AA804" w14:textId="77777777" w:rsidR="00E36C6B" w:rsidRPr="00303A85" w:rsidRDefault="00E36C6B" w:rsidP="00E36C6B">
            <w:pPr>
              <w:spacing w:after="0" w:line="240" w:lineRule="auto"/>
              <w:jc w:val="both"/>
            </w:pPr>
            <w:r w:rsidRPr="00303A85">
              <w:t>8</w:t>
            </w:r>
          </w:p>
        </w:tc>
        <w:tc>
          <w:tcPr>
            <w:tcW w:w="441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6537D7B" w14:textId="77777777" w:rsidR="00E36C6B" w:rsidRPr="00233E08" w:rsidRDefault="00E36C6B" w:rsidP="00E36C6B">
            <w:pPr>
              <w:pStyle w:val="Compact"/>
              <w:jc w:val="both"/>
            </w:pPr>
            <w:r w:rsidRPr="00233E08">
              <w:t>Define the initial database structure and backend data requirements</w:t>
            </w:r>
          </w:p>
          <w:p w14:paraId="2D1C8509" w14:textId="786ABEA0" w:rsidR="00E36C6B" w:rsidRPr="00303A85" w:rsidRDefault="00E36C6B" w:rsidP="00E36C6B">
            <w:pPr>
              <w:spacing w:after="0" w:line="240" w:lineRule="auto"/>
              <w:jc w:val="both"/>
            </w:pPr>
          </w:p>
        </w:tc>
        <w:tc>
          <w:tcPr>
            <w:tcW w:w="226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A286D1B" w14:textId="070A2C55" w:rsidR="00E36C6B" w:rsidRPr="00303A85" w:rsidRDefault="00E36C6B" w:rsidP="00E36C6B">
            <w:pPr>
              <w:spacing w:after="0" w:line="240" w:lineRule="auto"/>
              <w:jc w:val="both"/>
            </w:pPr>
            <w:proofErr w:type="spellStart"/>
            <w:r w:rsidRPr="00303A85">
              <w:t>Prajita</w:t>
            </w:r>
            <w:proofErr w:type="spellEnd"/>
            <w:r w:rsidRPr="00303A85">
              <w:t xml:space="preserve"> Bhandari</w:t>
            </w:r>
          </w:p>
        </w:tc>
        <w:tc>
          <w:tcPr>
            <w:tcW w:w="198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5197510" w14:textId="79B5D893" w:rsidR="00E36C6B" w:rsidRPr="00233E08" w:rsidRDefault="00E36C6B" w:rsidP="00E36C6B">
            <w:pPr>
              <w:pStyle w:val="Compact"/>
              <w:jc w:val="both"/>
            </w:pPr>
            <w:r>
              <w:t>10</w:t>
            </w:r>
            <w:r w:rsidRPr="00233E08">
              <w:t>-08-2026</w:t>
            </w:r>
          </w:p>
          <w:p w14:paraId="3BEE7F8C" w14:textId="436503F0" w:rsidR="00E36C6B" w:rsidRPr="00303A85" w:rsidRDefault="00E36C6B" w:rsidP="00E36C6B">
            <w:pPr>
              <w:spacing w:after="0" w:line="240" w:lineRule="auto"/>
              <w:jc w:val="both"/>
            </w:pPr>
          </w:p>
        </w:tc>
      </w:tr>
      <w:tr w:rsidR="00303A85" w:rsidRPr="00303A85" w14:paraId="263B4850" w14:textId="77777777" w:rsidTr="00E36C6B">
        <w:trPr>
          <w:trHeight w:val="77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EBD81E5" w14:textId="77777777" w:rsidR="00303A85" w:rsidRPr="00303A85" w:rsidRDefault="00303A85" w:rsidP="002C1826">
            <w:pPr>
              <w:spacing w:after="0" w:line="240" w:lineRule="auto"/>
              <w:jc w:val="both"/>
            </w:pPr>
            <w:r w:rsidRPr="00303A85">
              <w:t>9</w:t>
            </w:r>
          </w:p>
        </w:tc>
        <w:tc>
          <w:tcPr>
            <w:tcW w:w="441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110F023" w14:textId="77777777" w:rsidR="00E36C6B" w:rsidRPr="00233E08" w:rsidRDefault="00E36C6B" w:rsidP="00E36C6B">
            <w:pPr>
              <w:pStyle w:val="Compact"/>
              <w:jc w:val="both"/>
            </w:pPr>
            <w:r w:rsidRPr="00233E08">
              <w:t>Create and confirm GitHub repository branches and collaboration procedures</w:t>
            </w:r>
          </w:p>
          <w:p w14:paraId="272D2747" w14:textId="2C49400E" w:rsidR="00303A85" w:rsidRPr="00303A85" w:rsidRDefault="00303A85" w:rsidP="002C1826">
            <w:pPr>
              <w:spacing w:after="0" w:line="240" w:lineRule="auto"/>
              <w:jc w:val="both"/>
            </w:pPr>
          </w:p>
        </w:tc>
        <w:tc>
          <w:tcPr>
            <w:tcW w:w="226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A4896A7" w14:textId="77777777" w:rsidR="00303A85" w:rsidRPr="00303A85" w:rsidRDefault="00303A85" w:rsidP="002C1826">
            <w:pPr>
              <w:spacing w:after="0" w:line="240" w:lineRule="auto"/>
              <w:jc w:val="both"/>
            </w:pPr>
            <w:r w:rsidRPr="00303A85">
              <w:t>All Members</w:t>
            </w:r>
          </w:p>
        </w:tc>
        <w:tc>
          <w:tcPr>
            <w:tcW w:w="198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A66A2BA" w14:textId="77777777" w:rsidR="00E36C6B" w:rsidRPr="00233E08" w:rsidRDefault="00E36C6B" w:rsidP="00E36C6B">
            <w:pPr>
              <w:pStyle w:val="Compact"/>
              <w:jc w:val="both"/>
            </w:pPr>
            <w:r w:rsidRPr="00233E08">
              <w:t>05-08-2026</w:t>
            </w:r>
          </w:p>
          <w:p w14:paraId="1DC83F90" w14:textId="50428599" w:rsidR="00303A85" w:rsidRPr="00303A85" w:rsidRDefault="00303A85" w:rsidP="002C1826">
            <w:pPr>
              <w:spacing w:after="0" w:line="240" w:lineRule="auto"/>
              <w:jc w:val="both"/>
            </w:pPr>
          </w:p>
        </w:tc>
      </w:tr>
      <w:tr w:rsidR="00303A85" w:rsidRPr="00303A85" w14:paraId="023DE327" w14:textId="77777777" w:rsidTr="00E36C6B">
        <w:trPr>
          <w:trHeight w:val="104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B51E61A" w14:textId="77777777" w:rsidR="00303A85" w:rsidRPr="00303A85" w:rsidRDefault="00303A85" w:rsidP="002C1826">
            <w:pPr>
              <w:spacing w:after="0" w:line="240" w:lineRule="auto"/>
              <w:jc w:val="both"/>
            </w:pPr>
            <w:r w:rsidRPr="00303A85">
              <w:lastRenderedPageBreak/>
              <w:t>10</w:t>
            </w:r>
          </w:p>
        </w:tc>
        <w:tc>
          <w:tcPr>
            <w:tcW w:w="441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21FD666" w14:textId="77777777" w:rsidR="00E36C6B" w:rsidRPr="00233E08" w:rsidRDefault="00E36C6B" w:rsidP="00E36C6B">
            <w:pPr>
              <w:pStyle w:val="Compact"/>
              <w:jc w:val="both"/>
            </w:pPr>
            <w:r w:rsidRPr="00233E08">
              <w:t>Create GitHub issues for the first development tasks</w:t>
            </w:r>
          </w:p>
          <w:p w14:paraId="1FF54066" w14:textId="30ADB614" w:rsidR="00303A85" w:rsidRPr="00303A85" w:rsidRDefault="00303A85" w:rsidP="002C1826">
            <w:pPr>
              <w:spacing w:after="0" w:line="240" w:lineRule="auto"/>
              <w:jc w:val="both"/>
            </w:pPr>
          </w:p>
        </w:tc>
        <w:tc>
          <w:tcPr>
            <w:tcW w:w="226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EB45170" w14:textId="77777777" w:rsidR="00303A85" w:rsidRPr="00303A85" w:rsidRDefault="00303A85" w:rsidP="002C1826">
            <w:pPr>
              <w:spacing w:after="0" w:line="240" w:lineRule="auto"/>
              <w:jc w:val="both"/>
            </w:pPr>
            <w:r w:rsidRPr="00303A85">
              <w:t>All Members</w:t>
            </w:r>
          </w:p>
        </w:tc>
        <w:tc>
          <w:tcPr>
            <w:tcW w:w="198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2CF6977" w14:textId="77777777" w:rsidR="00E36C6B" w:rsidRPr="00233E08" w:rsidRDefault="00E36C6B" w:rsidP="00E36C6B">
            <w:pPr>
              <w:pStyle w:val="Compact"/>
              <w:jc w:val="both"/>
            </w:pPr>
            <w:r w:rsidRPr="00233E08">
              <w:t>05-08-2026</w:t>
            </w:r>
          </w:p>
          <w:p w14:paraId="06A4FB00" w14:textId="5C2C41CF" w:rsidR="00303A85" w:rsidRPr="00303A85" w:rsidRDefault="00303A85" w:rsidP="002C1826">
            <w:pPr>
              <w:spacing w:after="0" w:line="240" w:lineRule="auto"/>
              <w:jc w:val="both"/>
            </w:pPr>
          </w:p>
        </w:tc>
      </w:tr>
      <w:tr w:rsidR="00303A85" w:rsidRPr="00303A85" w14:paraId="15ED8E8B" w14:textId="77777777" w:rsidTr="00E36C6B">
        <w:trPr>
          <w:trHeight w:val="104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B4012D5" w14:textId="77777777" w:rsidR="00303A85" w:rsidRPr="00303A85" w:rsidRDefault="00303A85" w:rsidP="002C1826">
            <w:pPr>
              <w:spacing w:after="0" w:line="240" w:lineRule="auto"/>
              <w:jc w:val="both"/>
            </w:pPr>
            <w:r w:rsidRPr="00303A85">
              <w:t>11</w:t>
            </w:r>
          </w:p>
        </w:tc>
        <w:tc>
          <w:tcPr>
            <w:tcW w:w="441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885F7F1" w14:textId="77777777" w:rsidR="00E36C6B" w:rsidRPr="00233E08" w:rsidRDefault="00E36C6B" w:rsidP="00E36C6B">
            <w:pPr>
              <w:pStyle w:val="Compact"/>
              <w:jc w:val="both"/>
            </w:pPr>
            <w:r w:rsidRPr="00233E08">
              <w:t>Agree on the initial frontend, backend and AI integration contract</w:t>
            </w:r>
          </w:p>
          <w:p w14:paraId="041F29AF" w14:textId="42FB125E" w:rsidR="00303A85" w:rsidRPr="00303A85" w:rsidRDefault="00303A85" w:rsidP="002C1826">
            <w:pPr>
              <w:spacing w:after="0" w:line="240" w:lineRule="auto"/>
              <w:jc w:val="both"/>
            </w:pPr>
          </w:p>
        </w:tc>
        <w:tc>
          <w:tcPr>
            <w:tcW w:w="226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A8EE0D0" w14:textId="77777777" w:rsidR="00303A85" w:rsidRPr="00303A85" w:rsidRDefault="00303A85" w:rsidP="002C1826">
            <w:pPr>
              <w:spacing w:after="0" w:line="240" w:lineRule="auto"/>
              <w:jc w:val="both"/>
            </w:pPr>
            <w:r w:rsidRPr="00303A85">
              <w:t>All Members</w:t>
            </w:r>
          </w:p>
        </w:tc>
        <w:tc>
          <w:tcPr>
            <w:tcW w:w="198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5AA98EA" w14:textId="77777777" w:rsidR="00E36C6B" w:rsidRPr="00233E08" w:rsidRDefault="00E36C6B" w:rsidP="00E36C6B">
            <w:pPr>
              <w:pStyle w:val="Compact"/>
              <w:jc w:val="both"/>
            </w:pPr>
            <w:r w:rsidRPr="00233E08">
              <w:t>10-08-2026</w:t>
            </w:r>
          </w:p>
          <w:p w14:paraId="165354EC" w14:textId="42DCCDF5" w:rsidR="00303A85" w:rsidRPr="00303A85" w:rsidRDefault="00303A85" w:rsidP="002C1826">
            <w:pPr>
              <w:spacing w:after="0" w:line="240" w:lineRule="auto"/>
              <w:jc w:val="both"/>
            </w:pPr>
          </w:p>
        </w:tc>
      </w:tr>
      <w:tr w:rsidR="00303A85" w:rsidRPr="00303A85" w14:paraId="190C5D32" w14:textId="77777777" w:rsidTr="00E36C6B">
        <w:trPr>
          <w:trHeight w:val="104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58235CC" w14:textId="77777777" w:rsidR="00303A85" w:rsidRPr="00303A85" w:rsidRDefault="00303A85" w:rsidP="002C1826">
            <w:pPr>
              <w:spacing w:after="0" w:line="240" w:lineRule="auto"/>
              <w:jc w:val="both"/>
            </w:pPr>
            <w:r w:rsidRPr="00303A85">
              <w:t>12</w:t>
            </w:r>
          </w:p>
        </w:tc>
        <w:tc>
          <w:tcPr>
            <w:tcW w:w="441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BD6EF38" w14:textId="77777777" w:rsidR="00E36C6B" w:rsidRPr="00233E08" w:rsidRDefault="00E36C6B" w:rsidP="00E36C6B">
            <w:pPr>
              <w:pStyle w:val="Compact"/>
              <w:jc w:val="both"/>
            </w:pPr>
            <w:r w:rsidRPr="00233E08">
              <w:t>Update the project roadmap based on development priorities</w:t>
            </w:r>
          </w:p>
          <w:p w14:paraId="7F56C200" w14:textId="4A1C434A" w:rsidR="00303A85" w:rsidRPr="00303A85" w:rsidRDefault="00303A85" w:rsidP="002C1826">
            <w:pPr>
              <w:spacing w:after="0" w:line="240" w:lineRule="auto"/>
              <w:jc w:val="both"/>
            </w:pPr>
          </w:p>
        </w:tc>
        <w:tc>
          <w:tcPr>
            <w:tcW w:w="226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E5D739C" w14:textId="77777777" w:rsidR="00303A85" w:rsidRPr="00303A85" w:rsidRDefault="00303A85" w:rsidP="002C1826">
            <w:pPr>
              <w:spacing w:after="0" w:line="240" w:lineRule="auto"/>
              <w:jc w:val="both"/>
            </w:pPr>
            <w:r w:rsidRPr="00303A85">
              <w:t>All Members</w:t>
            </w:r>
          </w:p>
        </w:tc>
        <w:tc>
          <w:tcPr>
            <w:tcW w:w="198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53F7E2E" w14:textId="77777777" w:rsidR="00E36C6B" w:rsidRPr="00233E08" w:rsidRDefault="00E36C6B" w:rsidP="00E36C6B">
            <w:pPr>
              <w:pStyle w:val="Compact"/>
              <w:jc w:val="both"/>
            </w:pPr>
            <w:r w:rsidRPr="00233E08">
              <w:t>07-08-2026</w:t>
            </w:r>
          </w:p>
          <w:p w14:paraId="2228FA05" w14:textId="4EDB19F7" w:rsidR="00303A85" w:rsidRPr="00303A85" w:rsidRDefault="00303A85" w:rsidP="002C1826">
            <w:pPr>
              <w:spacing w:after="0" w:line="240" w:lineRule="auto"/>
              <w:jc w:val="both"/>
            </w:pPr>
          </w:p>
        </w:tc>
      </w:tr>
      <w:tr w:rsidR="00303A85" w:rsidRPr="00303A85" w14:paraId="6C028E97" w14:textId="77777777" w:rsidTr="00E36C6B">
        <w:trPr>
          <w:trHeight w:val="77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A6016AB" w14:textId="77777777" w:rsidR="00303A85" w:rsidRPr="00303A85" w:rsidRDefault="00303A85" w:rsidP="002C1826">
            <w:pPr>
              <w:spacing w:after="0" w:line="240" w:lineRule="auto"/>
              <w:jc w:val="both"/>
            </w:pPr>
            <w:r w:rsidRPr="00303A85">
              <w:t>13</w:t>
            </w:r>
          </w:p>
        </w:tc>
        <w:tc>
          <w:tcPr>
            <w:tcW w:w="441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676B49B" w14:textId="77777777" w:rsidR="00E36C6B" w:rsidRPr="00233E08" w:rsidRDefault="00E36C6B" w:rsidP="00E36C6B">
            <w:pPr>
              <w:pStyle w:val="Compact"/>
              <w:jc w:val="both"/>
            </w:pPr>
            <w:r w:rsidRPr="00233E08">
              <w:t>Conduct Monday milestone-planning meetings</w:t>
            </w:r>
          </w:p>
          <w:p w14:paraId="235246E2" w14:textId="2A4823D3" w:rsidR="00303A85" w:rsidRPr="00303A85" w:rsidRDefault="00303A85" w:rsidP="002C1826">
            <w:pPr>
              <w:spacing w:after="0" w:line="240" w:lineRule="auto"/>
              <w:jc w:val="both"/>
            </w:pPr>
          </w:p>
        </w:tc>
        <w:tc>
          <w:tcPr>
            <w:tcW w:w="226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6761EC0" w14:textId="77777777" w:rsidR="00303A85" w:rsidRPr="00303A85" w:rsidRDefault="00303A85" w:rsidP="002C1826">
            <w:pPr>
              <w:spacing w:after="0" w:line="240" w:lineRule="auto"/>
              <w:jc w:val="both"/>
            </w:pPr>
            <w:r w:rsidRPr="00303A85">
              <w:t>All Members</w:t>
            </w:r>
          </w:p>
        </w:tc>
        <w:tc>
          <w:tcPr>
            <w:tcW w:w="198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C866CA4" w14:textId="77777777" w:rsidR="00303A85" w:rsidRPr="00303A85" w:rsidRDefault="00303A85" w:rsidP="002C1826">
            <w:pPr>
              <w:spacing w:after="0" w:line="240" w:lineRule="auto"/>
              <w:jc w:val="both"/>
            </w:pPr>
            <w:r w:rsidRPr="00303A85">
              <w:t>Weekly Ongoing</w:t>
            </w:r>
          </w:p>
        </w:tc>
      </w:tr>
      <w:tr w:rsidR="00E36C6B" w:rsidRPr="00303A85" w14:paraId="62F5D08E" w14:textId="77777777" w:rsidTr="00E36C6B">
        <w:trPr>
          <w:trHeight w:val="77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9252DD8" w14:textId="77777777" w:rsidR="00E36C6B" w:rsidRPr="00303A85" w:rsidRDefault="00E36C6B" w:rsidP="00E36C6B">
            <w:pPr>
              <w:spacing w:after="0" w:line="240" w:lineRule="auto"/>
              <w:jc w:val="both"/>
            </w:pPr>
            <w:r w:rsidRPr="00303A85">
              <w:t>14</w:t>
            </w:r>
          </w:p>
        </w:tc>
        <w:tc>
          <w:tcPr>
            <w:tcW w:w="441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B901AE0" w14:textId="77777777" w:rsidR="00E36C6B" w:rsidRPr="00233E08" w:rsidRDefault="00E36C6B" w:rsidP="00E36C6B">
            <w:pPr>
              <w:pStyle w:val="Compact"/>
              <w:jc w:val="both"/>
            </w:pPr>
            <w:r w:rsidRPr="00233E08">
              <w:t>Conduct Friday progress-review meetings</w:t>
            </w:r>
          </w:p>
          <w:p w14:paraId="625C7C07" w14:textId="76A66F76" w:rsidR="00E36C6B" w:rsidRPr="00303A85" w:rsidRDefault="00E36C6B" w:rsidP="00E36C6B">
            <w:pPr>
              <w:spacing w:after="0" w:line="240" w:lineRule="auto"/>
              <w:jc w:val="both"/>
            </w:pPr>
          </w:p>
        </w:tc>
        <w:tc>
          <w:tcPr>
            <w:tcW w:w="226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10EFA1A" w14:textId="77777777" w:rsidR="00E36C6B" w:rsidRPr="00303A85" w:rsidRDefault="00E36C6B" w:rsidP="00E36C6B">
            <w:pPr>
              <w:spacing w:after="0" w:line="240" w:lineRule="auto"/>
              <w:jc w:val="both"/>
            </w:pPr>
            <w:r w:rsidRPr="00303A85">
              <w:t>All Members</w:t>
            </w:r>
          </w:p>
        </w:tc>
        <w:tc>
          <w:tcPr>
            <w:tcW w:w="198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69D7DF5" w14:textId="7F72CC4E" w:rsidR="00E36C6B" w:rsidRPr="00303A85" w:rsidRDefault="00E36C6B" w:rsidP="00E36C6B">
            <w:pPr>
              <w:spacing w:after="0" w:line="240" w:lineRule="auto"/>
              <w:jc w:val="both"/>
            </w:pPr>
            <w:r w:rsidRPr="00303A85">
              <w:t>Weekly Ongoing</w:t>
            </w:r>
          </w:p>
        </w:tc>
      </w:tr>
    </w:tbl>
    <w:p w14:paraId="58186907" w14:textId="77777777" w:rsidR="006E681C" w:rsidRDefault="006E681C" w:rsidP="002C1826">
      <w:pPr>
        <w:jc w:val="both"/>
      </w:pPr>
    </w:p>
    <w:p w14:paraId="3B820ADC" w14:textId="2763A453" w:rsidR="006E681C" w:rsidRDefault="006E681C" w:rsidP="002C1826">
      <w:pPr>
        <w:jc w:val="both"/>
        <w:rPr>
          <w:b/>
          <w:bCs/>
        </w:rPr>
      </w:pPr>
      <w:r>
        <w:rPr>
          <w:b/>
          <w:bCs/>
        </w:rPr>
        <w:t xml:space="preserve">Meeting Closed Time: </w:t>
      </w:r>
      <w:r w:rsidR="003404D0" w:rsidRPr="00E36C6B">
        <w:t>19:</w:t>
      </w:r>
      <w:r w:rsidR="00E36C6B" w:rsidRPr="00E36C6B">
        <w:t>4</w:t>
      </w:r>
      <w:r w:rsidR="005F7D87" w:rsidRPr="00E36C6B">
        <w:t>5</w:t>
      </w:r>
      <w:r w:rsidR="003404D0" w:rsidRPr="00E36C6B">
        <w:t xml:space="preserve"> PM</w:t>
      </w:r>
    </w:p>
    <w:p w14:paraId="3587DB6B" w14:textId="5C0B98FC" w:rsidR="00303A85" w:rsidRDefault="00303A85" w:rsidP="002C1826">
      <w:pPr>
        <w:jc w:val="both"/>
        <w:rPr>
          <w:b/>
          <w:bCs/>
        </w:rPr>
      </w:pPr>
      <w:r w:rsidRPr="00303A85">
        <w:rPr>
          <w:b/>
          <w:bCs/>
        </w:rPr>
        <w:t xml:space="preserve">Next Meeting Date: </w:t>
      </w:r>
      <w:r w:rsidR="00E36C6B" w:rsidRPr="00E36C6B">
        <w:t>07</w:t>
      </w:r>
      <w:r w:rsidRPr="00E36C6B">
        <w:t>-0</w:t>
      </w:r>
      <w:r w:rsidR="00E36C6B" w:rsidRPr="00E36C6B">
        <w:t>8</w:t>
      </w:r>
      <w:r w:rsidRPr="00E36C6B">
        <w:t>-2026</w:t>
      </w:r>
    </w:p>
    <w:p w14:paraId="0C7C71B2" w14:textId="77777777" w:rsidR="00303A85" w:rsidRPr="00303A85" w:rsidRDefault="00303A85" w:rsidP="002C1826">
      <w:pPr>
        <w:jc w:val="both"/>
        <w:rPr>
          <w:b/>
          <w:bCs/>
        </w:rPr>
      </w:pPr>
      <w:r w:rsidRPr="00303A85">
        <w:rPr>
          <w:b/>
          <w:bCs/>
        </w:rPr>
        <w:t>Meeting Summary</w:t>
      </w:r>
    </w:p>
    <w:p w14:paraId="125534EA" w14:textId="77777777" w:rsidR="00E36C6B" w:rsidRDefault="00E36C6B" w:rsidP="00E36C6B">
      <w:pPr>
        <w:pStyle w:val="FirstParagraph"/>
      </w:pPr>
      <w:r>
        <w:t>The team completed the final discussion and review of Assessment 1 for the AI-Based Customer Support Automation System. The meeting focused on the group proposal submission, project roadmap, Gantt chart, GitHub collaboration procedures and the commencement of the development phase. The team confirmed that active development would begin during the week commencing 4 August 2026.</w:t>
      </w:r>
    </w:p>
    <w:p w14:paraId="69DBBCB6" w14:textId="77777777" w:rsidR="00E36C6B" w:rsidRDefault="00E36C6B" w:rsidP="00E36C6B">
      <w:pPr>
        <w:pStyle w:val="BodyText"/>
      </w:pPr>
      <w:r>
        <w:t xml:space="preserve">The members also confirmed their main development responsibilities. </w:t>
      </w:r>
      <w:proofErr w:type="spellStart"/>
      <w:r>
        <w:t>Akrishta</w:t>
      </w:r>
      <w:proofErr w:type="spellEnd"/>
      <w:r>
        <w:t xml:space="preserve"> Ale will focus on frontend development and project scheduling, Ayush Bhandari will develop the AI and intelligent-automation components, and </w:t>
      </w:r>
      <w:proofErr w:type="spellStart"/>
      <w:r>
        <w:t>Prajita</w:t>
      </w:r>
      <w:proofErr w:type="spellEnd"/>
      <w:r>
        <w:t xml:space="preserve"> Bhandari will focus on backend development and system architecture. GitHub will be used to manage source code, tasks, issues and evidence of individual contribution.</w:t>
      </w:r>
    </w:p>
    <w:p w14:paraId="2DE38BCD" w14:textId="77777777" w:rsidR="00E36C6B" w:rsidRDefault="00E36C6B" w:rsidP="00E36C6B">
      <w:pPr>
        <w:pStyle w:val="BodyText"/>
      </w:pPr>
      <w:r>
        <w:t>The team agreed to continue using an Agile approach, with Monday meetings for planning and task allocation and Friday meetings for progress reviews, demonstrations and issue resolution. The next stage of the project will focus on setting up the development environments, creating the initial system components and establishing the integration contract between the frontend, backend and AI subsystems.</w:t>
      </w:r>
    </w:p>
    <w:p w14:paraId="06E7612F" w14:textId="77777777" w:rsidR="007A0923" w:rsidRDefault="007A0923" w:rsidP="002C1826">
      <w:pPr>
        <w:jc w:val="both"/>
      </w:pPr>
    </w:p>
    <w:sectPr w:rsidR="007A092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CFD72C8"/>
    <w:multiLevelType w:val="hybridMultilevel"/>
    <w:tmpl w:val="7416FEE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7E7242E"/>
    <w:multiLevelType w:val="hybridMultilevel"/>
    <w:tmpl w:val="84AC3E36"/>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2" w15:restartNumberingAfterBreak="0">
    <w:nsid w:val="50A57E45"/>
    <w:multiLevelType w:val="hybridMultilevel"/>
    <w:tmpl w:val="FEAA6240"/>
    <w:lvl w:ilvl="0" w:tplc="7E2C0178">
      <w:start w:val="1"/>
      <w:numFmt w:val="decimal"/>
      <w:pStyle w:val="Heading1"/>
      <w:lvlText w:val="%1."/>
      <w:lvlJc w:val="left"/>
      <w:pPr>
        <w:ind w:left="720" w:hanging="360"/>
      </w:pPr>
      <w:rPr>
        <w14:numSpacing w14:val="proportional"/>
      </w:r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start w:val="1"/>
      <w:numFmt w:val="decimal"/>
      <w:lvlText w:val="%4."/>
      <w:lvlJc w:val="left"/>
      <w:pPr>
        <w:ind w:left="2880" w:hanging="360"/>
      </w:pPr>
    </w:lvl>
    <w:lvl w:ilvl="4" w:tplc="0C090019">
      <w:start w:val="1"/>
      <w:numFmt w:val="lowerLetter"/>
      <w:lvlText w:val="%5."/>
      <w:lvlJc w:val="left"/>
      <w:pPr>
        <w:ind w:left="3600" w:hanging="360"/>
      </w:pPr>
    </w:lvl>
    <w:lvl w:ilvl="5" w:tplc="0C09001B">
      <w:start w:val="1"/>
      <w:numFmt w:val="lowerRoman"/>
      <w:lvlText w:val="%6."/>
      <w:lvlJc w:val="right"/>
      <w:pPr>
        <w:ind w:left="4320" w:hanging="180"/>
      </w:pPr>
    </w:lvl>
    <w:lvl w:ilvl="6" w:tplc="0C09000F">
      <w:start w:val="1"/>
      <w:numFmt w:val="decimal"/>
      <w:lvlText w:val="%7."/>
      <w:lvlJc w:val="left"/>
      <w:pPr>
        <w:ind w:left="5040" w:hanging="360"/>
      </w:pPr>
    </w:lvl>
    <w:lvl w:ilvl="7" w:tplc="0C090019">
      <w:start w:val="1"/>
      <w:numFmt w:val="lowerLetter"/>
      <w:lvlText w:val="%8."/>
      <w:lvlJc w:val="left"/>
      <w:pPr>
        <w:ind w:left="5760" w:hanging="360"/>
      </w:pPr>
    </w:lvl>
    <w:lvl w:ilvl="8" w:tplc="0C09001B">
      <w:start w:val="1"/>
      <w:numFmt w:val="lowerRoman"/>
      <w:lvlText w:val="%9."/>
      <w:lvlJc w:val="right"/>
      <w:pPr>
        <w:ind w:left="6480" w:hanging="180"/>
      </w:pPr>
    </w:lvl>
  </w:abstractNum>
  <w:abstractNum w:abstractNumId="3" w15:restartNumberingAfterBreak="0">
    <w:nsid w:val="589940D9"/>
    <w:multiLevelType w:val="hybridMultilevel"/>
    <w:tmpl w:val="AFB08E5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6470768B"/>
    <w:multiLevelType w:val="hybridMultilevel"/>
    <w:tmpl w:val="2D50BDB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697563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255362712">
    <w:abstractNumId w:val="2"/>
  </w:num>
  <w:num w:numId="3" w16cid:durableId="829175154">
    <w:abstractNumId w:val="0"/>
  </w:num>
  <w:num w:numId="4" w16cid:durableId="543715043">
    <w:abstractNumId w:val="3"/>
  </w:num>
  <w:num w:numId="5" w16cid:durableId="1449935966">
    <w:abstractNumId w:val="1"/>
  </w:num>
  <w:num w:numId="6" w16cid:durableId="57673717">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2F6C"/>
    <w:rsid w:val="002C1826"/>
    <w:rsid w:val="00303A85"/>
    <w:rsid w:val="003404D0"/>
    <w:rsid w:val="00511C95"/>
    <w:rsid w:val="005D4E37"/>
    <w:rsid w:val="005F7D87"/>
    <w:rsid w:val="0066116B"/>
    <w:rsid w:val="006E681C"/>
    <w:rsid w:val="007A0923"/>
    <w:rsid w:val="00A75A8D"/>
    <w:rsid w:val="00D12F6C"/>
    <w:rsid w:val="00E36C6B"/>
    <w:rsid w:val="00F83A5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EF8256"/>
  <w15:chartTrackingRefBased/>
  <w15:docId w15:val="{97F2765F-7D4F-4B3E-852A-8EFE7F06B6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681C"/>
    <w:pPr>
      <w:spacing w:line="256" w:lineRule="auto"/>
    </w:pPr>
    <w:rPr>
      <w:rFonts w:ascii="Times New Roman" w:hAnsi="Times New Roman"/>
      <w:sz w:val="24"/>
    </w:rPr>
  </w:style>
  <w:style w:type="paragraph" w:styleId="Heading1">
    <w:name w:val="heading 1"/>
    <w:basedOn w:val="Normal"/>
    <w:next w:val="Normal"/>
    <w:link w:val="Heading1Char"/>
    <w:uiPriority w:val="9"/>
    <w:qFormat/>
    <w:rsid w:val="006E681C"/>
    <w:pPr>
      <w:keepNext/>
      <w:keepLines/>
      <w:numPr>
        <w:numId w:val="1"/>
      </w:numPr>
      <w:spacing w:before="240" w:after="0"/>
      <w:outlineLvl w:val="0"/>
    </w:pPr>
    <w:rPr>
      <w:rFonts w:eastAsiaTheme="majorEastAsia" w:cstheme="majorBidi"/>
      <w:b/>
      <w:sz w:val="32"/>
      <w:szCs w:val="32"/>
    </w:rPr>
  </w:style>
  <w:style w:type="paragraph" w:styleId="Heading2">
    <w:name w:val="heading 2"/>
    <w:basedOn w:val="Normal"/>
    <w:next w:val="Normal"/>
    <w:link w:val="Heading2Char"/>
    <w:uiPriority w:val="9"/>
    <w:semiHidden/>
    <w:unhideWhenUsed/>
    <w:qFormat/>
    <w:rsid w:val="00E36C6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66116B"/>
    <w:pPr>
      <w:keepNext/>
      <w:keepLines/>
      <w:spacing w:before="40" w:after="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681C"/>
    <w:rPr>
      <w:rFonts w:ascii="Times New Roman" w:eastAsiaTheme="majorEastAsia" w:hAnsi="Times New Roman" w:cstheme="majorBidi"/>
      <w:b/>
      <w:sz w:val="32"/>
      <w:szCs w:val="32"/>
    </w:rPr>
  </w:style>
  <w:style w:type="table" w:styleId="TableGrid">
    <w:name w:val="Table Grid"/>
    <w:basedOn w:val="TableNormal"/>
    <w:uiPriority w:val="39"/>
    <w:rsid w:val="006E681C"/>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404D0"/>
    <w:pPr>
      <w:ind w:left="720"/>
      <w:contextualSpacing/>
    </w:pPr>
  </w:style>
  <w:style w:type="character" w:customStyle="1" w:styleId="Heading3Char">
    <w:name w:val="Heading 3 Char"/>
    <w:basedOn w:val="DefaultParagraphFont"/>
    <w:link w:val="Heading3"/>
    <w:uiPriority w:val="9"/>
    <w:semiHidden/>
    <w:rsid w:val="0066116B"/>
    <w:rPr>
      <w:rFonts w:asciiTheme="majorHAnsi" w:eastAsiaTheme="majorEastAsia" w:hAnsiTheme="majorHAnsi" w:cstheme="majorBidi"/>
      <w:color w:val="1F3763" w:themeColor="accent1" w:themeShade="7F"/>
      <w:sz w:val="24"/>
      <w:szCs w:val="24"/>
    </w:rPr>
  </w:style>
  <w:style w:type="paragraph" w:customStyle="1" w:styleId="Compact">
    <w:name w:val="Compact"/>
    <w:basedOn w:val="BodyText"/>
    <w:qFormat/>
    <w:rsid w:val="00E36C6B"/>
    <w:pPr>
      <w:spacing w:before="36" w:after="36" w:line="240" w:lineRule="auto"/>
    </w:pPr>
    <w:rPr>
      <w:rFonts w:asciiTheme="minorHAnsi" w:hAnsiTheme="minorHAnsi"/>
      <w:szCs w:val="24"/>
      <w:lang w:val="en-US"/>
    </w:rPr>
  </w:style>
  <w:style w:type="paragraph" w:styleId="BodyText">
    <w:name w:val="Body Text"/>
    <w:basedOn w:val="Normal"/>
    <w:link w:val="BodyTextChar"/>
    <w:uiPriority w:val="99"/>
    <w:semiHidden/>
    <w:unhideWhenUsed/>
    <w:rsid w:val="00E36C6B"/>
    <w:pPr>
      <w:spacing w:after="120"/>
    </w:pPr>
  </w:style>
  <w:style w:type="character" w:customStyle="1" w:styleId="BodyTextChar">
    <w:name w:val="Body Text Char"/>
    <w:basedOn w:val="DefaultParagraphFont"/>
    <w:link w:val="BodyText"/>
    <w:uiPriority w:val="99"/>
    <w:semiHidden/>
    <w:rsid w:val="00E36C6B"/>
    <w:rPr>
      <w:rFonts w:ascii="Times New Roman" w:hAnsi="Times New Roman"/>
      <w:sz w:val="24"/>
    </w:rPr>
  </w:style>
  <w:style w:type="character" w:customStyle="1" w:styleId="Heading2Char">
    <w:name w:val="Heading 2 Char"/>
    <w:basedOn w:val="DefaultParagraphFont"/>
    <w:link w:val="Heading2"/>
    <w:uiPriority w:val="9"/>
    <w:semiHidden/>
    <w:rsid w:val="00E36C6B"/>
    <w:rPr>
      <w:rFonts w:asciiTheme="majorHAnsi" w:eastAsiaTheme="majorEastAsia" w:hAnsiTheme="majorHAnsi" w:cstheme="majorBidi"/>
      <w:color w:val="2F5496" w:themeColor="accent1" w:themeShade="BF"/>
      <w:sz w:val="26"/>
      <w:szCs w:val="26"/>
    </w:rPr>
  </w:style>
  <w:style w:type="paragraph" w:customStyle="1" w:styleId="FirstParagraph">
    <w:name w:val="First Paragraph"/>
    <w:basedOn w:val="BodyText"/>
    <w:next w:val="BodyText"/>
    <w:qFormat/>
    <w:rsid w:val="00E36C6B"/>
    <w:pPr>
      <w:spacing w:before="180" w:after="180" w:line="240" w:lineRule="auto"/>
    </w:pPr>
    <w:rPr>
      <w:rFonts w:asciiTheme="minorHAnsi" w:hAnsiTheme="minorHAnsi"/>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4589542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kris\Downloads\MeetingMinutes.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C:\Users\akris\Downloads\MeetingMinutes.dotx</Template>
  <TotalTime>70</TotalTime>
  <Pages>4</Pages>
  <Words>1257</Words>
  <Characters>7165</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Akrishta Magar</dc:creator>
  <cp:keywords/>
  <dc:description/>
  <cp:lastModifiedBy>Ayush Bhandari</cp:lastModifiedBy>
  <cp:revision>2</cp:revision>
  <dcterms:created xsi:type="dcterms:W3CDTF">2026-07-27T10:05:00Z</dcterms:created>
  <dcterms:modified xsi:type="dcterms:W3CDTF">2026-08-03T10:01:00Z</dcterms:modified>
</cp:coreProperties>
</file>