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A278A" w14:textId="514B8E68" w:rsidR="005F7D87" w:rsidRPr="005F7D87" w:rsidRDefault="006E681C" w:rsidP="002C1826">
      <w:pPr>
        <w:pStyle w:val="Heading1"/>
        <w:numPr>
          <w:ilvl w:val="0"/>
          <w:numId w:val="0"/>
        </w:numPr>
        <w:jc w:val="both"/>
      </w:pPr>
      <w:r>
        <w:t>Minutes of Meeting</w:t>
      </w:r>
    </w:p>
    <w:p w14:paraId="3BF30CBC" w14:textId="77777777" w:rsidR="005F7D87" w:rsidRDefault="005F7D87" w:rsidP="002C1826">
      <w:pPr>
        <w:jc w:val="both"/>
        <w:rPr>
          <w:b/>
          <w:bCs/>
        </w:rPr>
      </w:pPr>
    </w:p>
    <w:p w14:paraId="11C86156" w14:textId="5AA30B3D" w:rsidR="00D12F6C" w:rsidRPr="00D12F6C" w:rsidRDefault="003404D0" w:rsidP="002C1826">
      <w:pPr>
        <w:jc w:val="both"/>
      </w:pPr>
      <w:r w:rsidRPr="003404D0">
        <w:rPr>
          <w:b/>
          <w:bCs/>
        </w:rPr>
        <w:t>Project Title:</w:t>
      </w:r>
      <w:r w:rsidRPr="003404D0">
        <w:t xml:space="preserve"> </w:t>
      </w:r>
      <w:r w:rsidRPr="003404D0">
        <w:rPr>
          <w:b/>
          <w:bCs/>
        </w:rPr>
        <w:t>AI-Based Customer Support Automation System</w:t>
      </w:r>
    </w:p>
    <w:p w14:paraId="498A1FE0" w14:textId="5DA9425C" w:rsidR="006E681C" w:rsidRDefault="006E681C" w:rsidP="002C1826">
      <w:pPr>
        <w:jc w:val="both"/>
        <w:rPr>
          <w:rFonts w:cs="Times New Roman"/>
          <w:b/>
          <w:bCs/>
          <w:szCs w:val="24"/>
        </w:rPr>
      </w:pPr>
      <w:r>
        <w:rPr>
          <w:rFonts w:cs="Times New Roman"/>
          <w:b/>
          <w:bCs/>
          <w:szCs w:val="24"/>
        </w:rPr>
        <w:t xml:space="preserve">Date: </w:t>
      </w:r>
      <w:r w:rsidR="00D12F6C">
        <w:rPr>
          <w:rFonts w:cs="Times New Roman"/>
          <w:b/>
          <w:bCs/>
          <w:szCs w:val="24"/>
        </w:rPr>
        <w:t>24-07-26</w:t>
      </w:r>
    </w:p>
    <w:p w14:paraId="52F5AF1D" w14:textId="3AF45608" w:rsidR="006E681C" w:rsidRDefault="006E681C" w:rsidP="002C1826">
      <w:pPr>
        <w:jc w:val="both"/>
        <w:rPr>
          <w:rFonts w:cs="Times New Roman"/>
          <w:b/>
          <w:bCs/>
          <w:szCs w:val="24"/>
        </w:rPr>
      </w:pPr>
      <w:r>
        <w:rPr>
          <w:rFonts w:cs="Times New Roman"/>
          <w:b/>
          <w:bCs/>
          <w:szCs w:val="24"/>
        </w:rPr>
        <w:t>Meeting Opening Time:</w:t>
      </w:r>
      <w:r w:rsidR="00D12F6C">
        <w:rPr>
          <w:rFonts w:cs="Times New Roman"/>
          <w:b/>
          <w:bCs/>
          <w:szCs w:val="24"/>
        </w:rPr>
        <w:t xml:space="preserve"> 19:00 PM</w:t>
      </w:r>
      <w:r>
        <w:rPr>
          <w:rFonts w:cs="Times New Roman"/>
          <w:b/>
          <w:bCs/>
          <w:szCs w:val="24"/>
        </w:rPr>
        <w:tab/>
      </w:r>
    </w:p>
    <w:p w14:paraId="364BC41A" w14:textId="2F07B5BA" w:rsidR="006E681C" w:rsidRDefault="006E681C" w:rsidP="002C1826">
      <w:pPr>
        <w:jc w:val="both"/>
        <w:rPr>
          <w:rFonts w:cs="Times New Roman"/>
          <w:b/>
          <w:bCs/>
          <w:szCs w:val="24"/>
        </w:rPr>
      </w:pPr>
      <w:r>
        <w:rPr>
          <w:rFonts w:cs="Times New Roman"/>
          <w:b/>
          <w:bCs/>
          <w:szCs w:val="24"/>
        </w:rPr>
        <w:t xml:space="preserve">Chair: </w:t>
      </w:r>
      <w:r w:rsidR="002C1826">
        <w:rPr>
          <w:rFonts w:cs="Times New Roman"/>
          <w:b/>
          <w:bCs/>
          <w:szCs w:val="24"/>
        </w:rPr>
        <w:t>Prajita Bhandari</w:t>
      </w:r>
    </w:p>
    <w:p w14:paraId="13AEE7C0" w14:textId="3F66FBF5" w:rsidR="006E681C" w:rsidRDefault="006E681C" w:rsidP="002C1826">
      <w:pPr>
        <w:jc w:val="both"/>
        <w:rPr>
          <w:rFonts w:cs="Times New Roman"/>
          <w:b/>
          <w:bCs/>
          <w:szCs w:val="24"/>
        </w:rPr>
      </w:pPr>
      <w:r>
        <w:rPr>
          <w:rFonts w:cs="Times New Roman"/>
          <w:b/>
          <w:bCs/>
          <w:szCs w:val="24"/>
        </w:rPr>
        <w:t xml:space="preserve">Attendees: </w:t>
      </w:r>
      <w:r w:rsidR="00D12F6C">
        <w:rPr>
          <w:rFonts w:cs="Times New Roman"/>
          <w:b/>
          <w:bCs/>
          <w:szCs w:val="24"/>
        </w:rPr>
        <w:t>Akrishta Ale, Ayush Bhandari, Prajita Bhandari</w:t>
      </w:r>
    </w:p>
    <w:p w14:paraId="37FD5D1C" w14:textId="77777777" w:rsidR="006E681C" w:rsidRDefault="006E681C" w:rsidP="002C1826">
      <w:pPr>
        <w:jc w:val="both"/>
      </w:pPr>
    </w:p>
    <w:p w14:paraId="0DE9C308" w14:textId="77777777" w:rsidR="006E681C" w:rsidRDefault="006E681C" w:rsidP="002C1826">
      <w:pPr>
        <w:jc w:val="both"/>
        <w:rPr>
          <w:b/>
          <w:bCs/>
        </w:rPr>
      </w:pPr>
      <w:r>
        <w:rPr>
          <w:b/>
          <w:bCs/>
        </w:rPr>
        <w:t>Topics Discussed</w:t>
      </w:r>
    </w:p>
    <w:p w14:paraId="4693D7BF" w14:textId="1BBA345A" w:rsidR="005F7D87" w:rsidRDefault="005F7D87" w:rsidP="002C1826">
      <w:pPr>
        <w:pStyle w:val="ListParagraph"/>
        <w:numPr>
          <w:ilvl w:val="0"/>
          <w:numId w:val="4"/>
        </w:numPr>
        <w:jc w:val="both"/>
      </w:pPr>
      <w:r w:rsidRPr="00303A85">
        <w:rPr>
          <w:b/>
          <w:bCs/>
        </w:rPr>
        <w:t>Project Idea and Background Discussion</w:t>
      </w:r>
      <w:r>
        <w:t xml:space="preserve"> </w:t>
      </w:r>
      <w:r w:rsidR="00303A85">
        <w:t>-</w:t>
      </w:r>
      <w:r>
        <w:t>The team talked about the idea for the suggested project, which was to make an AI-Powered Customer Support Automation System. By automating client interactions, helping support agents, categorizing customer requests, and improving response effectiveness, the system aims to enhance customer service operations using artificial intelligence.</w:t>
      </w:r>
    </w:p>
    <w:p w14:paraId="30C89CB2" w14:textId="1A23386E" w:rsidR="005F7D87" w:rsidRDefault="005F7D87" w:rsidP="002C1826">
      <w:pPr>
        <w:pStyle w:val="ListParagraph"/>
        <w:numPr>
          <w:ilvl w:val="0"/>
          <w:numId w:val="4"/>
        </w:numPr>
        <w:jc w:val="both"/>
      </w:pPr>
      <w:r>
        <w:t xml:space="preserve"> </w:t>
      </w:r>
      <w:r w:rsidRPr="00303A85">
        <w:rPr>
          <w:b/>
          <w:bCs/>
        </w:rPr>
        <w:t>Project Objectives and Problem Statement</w:t>
      </w:r>
      <w:r>
        <w:t xml:space="preserve"> </w:t>
      </w:r>
      <w:r w:rsidR="00303A85">
        <w:t>-</w:t>
      </w:r>
      <w:r>
        <w:t xml:space="preserve"> The team recognized the issues that businesses confront while manually handling a lot of consumer inquiries. Topics covered included inconsistent responses, delayed responses, higher workload for support staff, and lower client satisfaction. The team established goals such as shortening response time, improving customer experience, automating ticket management, and offering smart support.</w:t>
      </w:r>
    </w:p>
    <w:p w14:paraId="1C4E1584" w14:textId="10261472" w:rsidR="005F7D87" w:rsidRDefault="005F7D87" w:rsidP="002C1826">
      <w:pPr>
        <w:pStyle w:val="ListParagraph"/>
        <w:numPr>
          <w:ilvl w:val="0"/>
          <w:numId w:val="4"/>
        </w:numPr>
        <w:jc w:val="both"/>
      </w:pPr>
      <w:r w:rsidRPr="00303A85">
        <w:rPr>
          <w:b/>
          <w:bCs/>
        </w:rPr>
        <w:t>Discussion of AI Research and Smart Features</w:t>
      </w:r>
      <w:r>
        <w:t xml:space="preserve"> </w:t>
      </w:r>
      <w:r w:rsidR="00303A85">
        <w:t>-</w:t>
      </w:r>
      <w:r>
        <w:t xml:space="preserve"> The team talked about how AI could enhance the suggested corporate application. The possibility of AI features like AI chatbot functionality, Natural Language Processing (NLP), sentiment analysis, automated ticket categorization, and smart response production were discussed. Ayush Bhandari was assigned to explore appropriate AI technologies and project parts connected to AI.</w:t>
      </w:r>
    </w:p>
    <w:p w14:paraId="1F1A7E0F" w14:textId="19F470AB" w:rsidR="005F7D87" w:rsidRDefault="005F7D87" w:rsidP="002C1826">
      <w:pPr>
        <w:pStyle w:val="ListParagraph"/>
        <w:numPr>
          <w:ilvl w:val="0"/>
          <w:numId w:val="4"/>
        </w:numPr>
        <w:jc w:val="both"/>
      </w:pPr>
      <w:r w:rsidRPr="00303A85">
        <w:rPr>
          <w:b/>
          <w:bCs/>
        </w:rPr>
        <w:t>Technology Stack Discussion</w:t>
      </w:r>
      <w:r w:rsidR="00303A85">
        <w:t xml:space="preserve"> -</w:t>
      </w:r>
      <w:r>
        <w:t xml:space="preserve"> The team discussed potential technologies, software applications, and development environments that might be utilized throughout the project. Java, JUnit, Visual Studio Code, Terminal, MySQL Workbench, Figma, PlantUML, HTML5, CSS3, JavaScript, React.js, REST APIs, Spring Boot, Node.js, Git, and Microsoft Teams were among the technologies evaluated. The team evaluated these technologies based on project needs, viability, prior learning experiences, and suitability for enterprise application development.</w:t>
      </w:r>
    </w:p>
    <w:p w14:paraId="165C3499" w14:textId="2E621D0A" w:rsidR="005F7D87" w:rsidRDefault="005F7D87" w:rsidP="002C1826">
      <w:pPr>
        <w:pStyle w:val="ListParagraph"/>
        <w:numPr>
          <w:ilvl w:val="0"/>
          <w:numId w:val="4"/>
        </w:numPr>
        <w:jc w:val="both"/>
      </w:pPr>
      <w:r w:rsidRPr="00303A85">
        <w:rPr>
          <w:b/>
          <w:bCs/>
        </w:rPr>
        <w:t>Frontend Planning and Responsibilities</w:t>
      </w:r>
      <w:r w:rsidR="00303A85">
        <w:t xml:space="preserve"> -</w:t>
      </w:r>
      <w:r>
        <w:t xml:space="preserve"> The team went over the frontend specifications for the suggested system, which included user interface design, customer engagement pages, dashboards, and user experience issues. Akrishta Ale was given the task of preparing and researching appropriate front-end technology, such as React.js, JavaScript, CSS3, and HTML5.</w:t>
      </w:r>
    </w:p>
    <w:p w14:paraId="6EF7BA52" w14:textId="0D4515E9" w:rsidR="005F7D87" w:rsidRDefault="005F7D87" w:rsidP="002C1826">
      <w:pPr>
        <w:pStyle w:val="ListParagraph"/>
        <w:numPr>
          <w:ilvl w:val="0"/>
          <w:numId w:val="4"/>
        </w:numPr>
        <w:jc w:val="both"/>
      </w:pPr>
      <w:r w:rsidRPr="00303A85">
        <w:rPr>
          <w:b/>
          <w:bCs/>
        </w:rPr>
        <w:t>Backend Strategy and Responsibilities</w:t>
      </w:r>
      <w:r>
        <w:t xml:space="preserve"> </w:t>
      </w:r>
      <w:r w:rsidR="00303A85">
        <w:t>-</w:t>
      </w:r>
      <w:r>
        <w:t xml:space="preserve"> The team talked about backend needs, such as system logic, database communication, API communication, and server-side functionality. Prajita Bhandari was given the assignment of preparing the backend and </w:t>
      </w:r>
      <w:r>
        <w:lastRenderedPageBreak/>
        <w:t>researching appropriate backend technologies, such as Java, Spring Boot, Node.js, and REST APIs.</w:t>
      </w:r>
    </w:p>
    <w:p w14:paraId="42774F21" w14:textId="30986C2E" w:rsidR="005F7D87" w:rsidRDefault="005F7D87" w:rsidP="002C1826">
      <w:pPr>
        <w:pStyle w:val="ListParagraph"/>
        <w:numPr>
          <w:ilvl w:val="0"/>
          <w:numId w:val="4"/>
        </w:numPr>
        <w:jc w:val="both"/>
      </w:pPr>
      <w:r w:rsidRPr="00303A85">
        <w:rPr>
          <w:b/>
          <w:bCs/>
        </w:rPr>
        <w:t>Planning for a System Diagram</w:t>
      </w:r>
      <w:r w:rsidR="00303A85">
        <w:t xml:space="preserve"> -</w:t>
      </w:r>
      <w:r>
        <w:t xml:space="preserve"> The team emphasized the value of system </w:t>
      </w:r>
      <w:r w:rsidR="00303A85">
        <w:t>modelling</w:t>
      </w:r>
      <w:r>
        <w:t xml:space="preserve"> for the project proposal. The needed diagrams, such as the Use Case Diagram, System Architecture Diagram, Data Flow Diagram, and other UML diagrams, were examined. The task of designing system diagrams with PlantUML fell to Prajita Bhandari.</w:t>
      </w:r>
    </w:p>
    <w:p w14:paraId="5D8978F6" w14:textId="1E86D777" w:rsidR="005F7D87" w:rsidRDefault="005F7D87" w:rsidP="002C1826">
      <w:pPr>
        <w:pStyle w:val="ListParagraph"/>
        <w:numPr>
          <w:ilvl w:val="0"/>
          <w:numId w:val="4"/>
        </w:numPr>
        <w:jc w:val="both"/>
      </w:pPr>
      <w:r w:rsidRPr="00303A85">
        <w:rPr>
          <w:b/>
          <w:bCs/>
        </w:rPr>
        <w:t>Proposal Structure Review</w:t>
      </w:r>
      <w:r>
        <w:t xml:space="preserve"> </w:t>
      </w:r>
      <w:r w:rsidR="00303A85">
        <w:t>-</w:t>
      </w:r>
      <w:r>
        <w:t xml:space="preserve"> The team reviewed the specifications for Assessment 1 and discussed the necessary parts of the proposal, which included the project's background, justification, problem statement, objectives, innovative aspects, scope, assumptions, constraints, requirements, work decomposition, delivery plan, risks, quality considerations, team structure, and resources required.</w:t>
      </w:r>
    </w:p>
    <w:p w14:paraId="7660C174" w14:textId="79EDA5A8" w:rsidR="005F7D87" w:rsidRDefault="00303A85" w:rsidP="002C1826">
      <w:pPr>
        <w:pStyle w:val="ListParagraph"/>
        <w:numPr>
          <w:ilvl w:val="0"/>
          <w:numId w:val="4"/>
        </w:numPr>
        <w:jc w:val="both"/>
      </w:pPr>
      <w:r w:rsidRPr="00303A85">
        <w:rPr>
          <w:b/>
          <w:bCs/>
        </w:rPr>
        <w:t>Milestone Tracking</w:t>
      </w:r>
      <w:r>
        <w:t xml:space="preserve"> - </w:t>
      </w:r>
      <w:r w:rsidR="005F7D87">
        <w:t>The team stressed the value of milestone and project planning during its discussion of Project Planning and Gantt Chart Development. Microsoft Project was used to prepare the project timeline, milestones, dependencies, and Gantt chart</w:t>
      </w:r>
      <w:r>
        <w:t>.</w:t>
      </w:r>
    </w:p>
    <w:p w14:paraId="63C10188" w14:textId="08C02867" w:rsidR="005F7D87" w:rsidRDefault="00303A85" w:rsidP="002C1826">
      <w:pPr>
        <w:pStyle w:val="ListParagraph"/>
        <w:numPr>
          <w:ilvl w:val="0"/>
          <w:numId w:val="4"/>
        </w:numPr>
        <w:jc w:val="both"/>
      </w:pPr>
      <w:r w:rsidRPr="00303A85">
        <w:rPr>
          <w:b/>
          <w:bCs/>
        </w:rPr>
        <w:t>Methodology</w:t>
      </w:r>
      <w:r>
        <w:t xml:space="preserve"> - </w:t>
      </w:r>
      <w:r w:rsidR="005F7D87">
        <w:t>The team talked about using Agile methodology to manage the project, as well as the project management strategy. Sprint planning, task distribution, progress tracking, frequent reviews, communication, and modifying project tasks based on comments and progress were among the topics covered.</w:t>
      </w:r>
    </w:p>
    <w:p w14:paraId="02E7C948" w14:textId="77777777" w:rsidR="005F7D87" w:rsidRDefault="005F7D87" w:rsidP="002C1826">
      <w:pPr>
        <w:pStyle w:val="ListParagraph"/>
        <w:numPr>
          <w:ilvl w:val="0"/>
          <w:numId w:val="4"/>
        </w:numPr>
        <w:jc w:val="both"/>
      </w:pPr>
      <w:r w:rsidRPr="002C1826">
        <w:rPr>
          <w:b/>
          <w:bCs/>
        </w:rPr>
        <w:t>Team Roles and Responsibilities Division</w:t>
      </w:r>
      <w:r>
        <w:t xml:space="preserve"> - The team members talked about dividing duties fairly and assigned them based on their areas of expertise and interests. The following duties have been agreed upon:</w:t>
      </w:r>
    </w:p>
    <w:p w14:paraId="28282D3C" w14:textId="77777777" w:rsidR="002C1826" w:rsidRDefault="005F7D87" w:rsidP="002C1826">
      <w:pPr>
        <w:jc w:val="both"/>
      </w:pPr>
      <w:r w:rsidRPr="002C1826">
        <w:rPr>
          <w:b/>
          <w:bCs/>
        </w:rPr>
        <w:t>Akrishta Ale:</w:t>
      </w:r>
      <w:r w:rsidRPr="005F7D87">
        <w:t xml:space="preserve"> Frontend planning, project proposal contribution, Microsoft Project Gantt chart preparation,</w:t>
      </w:r>
      <w:r w:rsidR="002C1826">
        <w:t xml:space="preserve"> </w:t>
      </w:r>
      <w:r w:rsidRPr="005F7D87">
        <w:t>and project scheduling.</w:t>
      </w:r>
    </w:p>
    <w:p w14:paraId="31265748" w14:textId="77777777" w:rsidR="002C1826" w:rsidRDefault="005F7D87" w:rsidP="002C1826">
      <w:pPr>
        <w:jc w:val="both"/>
      </w:pPr>
      <w:r w:rsidRPr="002C1826">
        <w:rPr>
          <w:b/>
          <w:bCs/>
        </w:rPr>
        <w:t>Ayush Bhandari:</w:t>
      </w:r>
      <w:r w:rsidRPr="005F7D87">
        <w:t xml:space="preserve"> AI research, AI-related project components, and contribution to project proposal development.</w:t>
      </w:r>
    </w:p>
    <w:p w14:paraId="54341E2F" w14:textId="516BD710" w:rsidR="005F7D87" w:rsidRDefault="005F7D87" w:rsidP="002C1826">
      <w:pPr>
        <w:jc w:val="both"/>
      </w:pPr>
      <w:r w:rsidRPr="002C1826">
        <w:rPr>
          <w:b/>
          <w:bCs/>
        </w:rPr>
        <w:t>Prajita Bhandari:</w:t>
      </w:r>
      <w:r w:rsidRPr="005F7D87">
        <w:t xml:space="preserve"> Backend planning, system architecture considerations, and preparation of UML/system diagrams.</w:t>
      </w:r>
    </w:p>
    <w:p w14:paraId="1463EE64" w14:textId="38EA63BA" w:rsidR="005F7D87" w:rsidRDefault="005F7D87" w:rsidP="002C1826">
      <w:pPr>
        <w:pStyle w:val="ListParagraph"/>
        <w:numPr>
          <w:ilvl w:val="0"/>
          <w:numId w:val="4"/>
        </w:numPr>
        <w:jc w:val="both"/>
      </w:pPr>
      <w:r>
        <w:t>Communication Procedures and Meeting Schedules - The group talked about setting up a formal communication process to help teamwork be successful. Meetings will be held by the team twice a week.</w:t>
      </w:r>
    </w:p>
    <w:p w14:paraId="6A045127" w14:textId="77777777" w:rsidR="005F7D87" w:rsidRDefault="005F7D87" w:rsidP="002C1826">
      <w:pPr>
        <w:pStyle w:val="ListParagraph"/>
        <w:numPr>
          <w:ilvl w:val="0"/>
          <w:numId w:val="5"/>
        </w:numPr>
        <w:jc w:val="both"/>
      </w:pPr>
      <w:r>
        <w:t>Meetings on Mondays: Review forthcoming activities, prioritize, allocate weekly chores, and emphasize milestone planning.</w:t>
      </w:r>
    </w:p>
    <w:p w14:paraId="495F1D79" w14:textId="77777777" w:rsidR="002C1826" w:rsidRDefault="005F7D87" w:rsidP="002C1826">
      <w:pPr>
        <w:pStyle w:val="ListParagraph"/>
        <w:numPr>
          <w:ilvl w:val="0"/>
          <w:numId w:val="5"/>
        </w:numPr>
        <w:jc w:val="both"/>
      </w:pPr>
      <w:r>
        <w:t xml:space="preserve">Meetings on Friday should </w:t>
      </w:r>
      <w:r>
        <w:t>centre</w:t>
      </w:r>
      <w:r>
        <w:t xml:space="preserve"> on progress reports, talks about completed work, pinpointing issues, and assessing milestone accomplishments.</w:t>
      </w:r>
    </w:p>
    <w:p w14:paraId="7EE9BD77" w14:textId="1B072E9F" w:rsidR="006E681C" w:rsidRDefault="005F7D87" w:rsidP="002C1826">
      <w:pPr>
        <w:ind w:left="720"/>
        <w:jc w:val="both"/>
      </w:pPr>
      <w:r>
        <w:t>Throughout the project, Microsoft Teams will be utilized for communication, file sharing, and collaboration.</w:t>
      </w:r>
    </w:p>
    <w:p w14:paraId="3A1DE8EC" w14:textId="77777777" w:rsidR="002C1826" w:rsidRDefault="002C1826" w:rsidP="002C1826">
      <w:pPr>
        <w:ind w:left="720"/>
        <w:jc w:val="both"/>
      </w:pPr>
    </w:p>
    <w:p w14:paraId="6DF0A5F9" w14:textId="77777777" w:rsidR="002C1826" w:rsidRDefault="002C1826" w:rsidP="002C1826">
      <w:pPr>
        <w:ind w:left="720"/>
        <w:jc w:val="both"/>
      </w:pPr>
    </w:p>
    <w:p w14:paraId="2071E801" w14:textId="77777777" w:rsidR="00303A85" w:rsidRDefault="00303A85" w:rsidP="002C1826">
      <w:pPr>
        <w:jc w:val="both"/>
        <w:rPr>
          <w:b/>
          <w:bCs/>
        </w:rPr>
      </w:pPr>
    </w:p>
    <w:p w14:paraId="0199BD36" w14:textId="77777777" w:rsidR="00303A85" w:rsidRDefault="00303A85" w:rsidP="002C1826">
      <w:pPr>
        <w:jc w:val="both"/>
        <w:rPr>
          <w:b/>
          <w:bCs/>
        </w:rPr>
      </w:pPr>
    </w:p>
    <w:p w14:paraId="68168BFE" w14:textId="4CDE2762" w:rsidR="006E681C" w:rsidRDefault="006E681C" w:rsidP="002C1826">
      <w:pPr>
        <w:jc w:val="both"/>
        <w:rPr>
          <w:b/>
          <w:bCs/>
        </w:rPr>
      </w:pPr>
      <w:r>
        <w:rPr>
          <w:b/>
          <w:bCs/>
        </w:rPr>
        <w:lastRenderedPageBreak/>
        <w:t>Action Items</w:t>
      </w:r>
    </w:p>
    <w:tbl>
      <w:tblPr>
        <w:tblW w:w="9350" w:type="dxa"/>
        <w:tblCellMar>
          <w:top w:w="15" w:type="dxa"/>
          <w:left w:w="15" w:type="dxa"/>
          <w:bottom w:w="15" w:type="dxa"/>
          <w:right w:w="15" w:type="dxa"/>
        </w:tblCellMar>
        <w:tblLook w:val="04A0" w:firstRow="1" w:lastRow="0" w:firstColumn="1" w:lastColumn="0" w:noHBand="0" w:noVBand="1"/>
      </w:tblPr>
      <w:tblGrid>
        <w:gridCol w:w="687"/>
        <w:gridCol w:w="4806"/>
        <w:gridCol w:w="1915"/>
        <w:gridCol w:w="1942"/>
      </w:tblGrid>
      <w:tr w:rsidR="00303A85" w:rsidRPr="00303A85" w14:paraId="13666E82" w14:textId="77777777" w:rsidTr="00303A85">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994424" w14:textId="77777777" w:rsidR="00303A85" w:rsidRPr="00303A85" w:rsidRDefault="00303A85" w:rsidP="002C1826">
            <w:pPr>
              <w:spacing w:after="0" w:line="240" w:lineRule="auto"/>
              <w:jc w:val="both"/>
            </w:pPr>
            <w:r w:rsidRPr="00303A85">
              <w:rPr>
                <w:b/>
                <w:bCs/>
              </w:rPr>
              <w:t>S.No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D7E5BB" w14:textId="77777777" w:rsidR="00303A85" w:rsidRPr="00303A85" w:rsidRDefault="00303A85" w:rsidP="002C1826">
            <w:pPr>
              <w:spacing w:after="0" w:line="240" w:lineRule="auto"/>
              <w:jc w:val="both"/>
            </w:pPr>
            <w:r w:rsidRPr="00303A85">
              <w:rPr>
                <w:b/>
                <w:bCs/>
              </w:rPr>
              <w:t>Task 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9509CE" w14:textId="77777777" w:rsidR="00303A85" w:rsidRPr="00303A85" w:rsidRDefault="00303A85" w:rsidP="002C1826">
            <w:pPr>
              <w:spacing w:after="0" w:line="240" w:lineRule="auto"/>
              <w:jc w:val="both"/>
            </w:pPr>
            <w:r w:rsidRPr="00303A85">
              <w:rPr>
                <w:b/>
                <w:bCs/>
              </w:rPr>
              <w:t>Allocated To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A5F9A0" w14:textId="77777777" w:rsidR="00303A85" w:rsidRPr="00303A85" w:rsidRDefault="00303A85" w:rsidP="002C1826">
            <w:pPr>
              <w:spacing w:after="0" w:line="240" w:lineRule="auto"/>
              <w:jc w:val="both"/>
            </w:pPr>
            <w:r w:rsidRPr="00303A85">
              <w:rPr>
                <w:b/>
                <w:bCs/>
              </w:rPr>
              <w:t>Proposed Completion Date</w:t>
            </w:r>
          </w:p>
        </w:tc>
      </w:tr>
      <w:tr w:rsidR="00303A85" w:rsidRPr="00303A85" w14:paraId="6FA5D5CC" w14:textId="77777777" w:rsidTr="00303A85">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AA1C9C" w14:textId="77777777" w:rsidR="00303A85" w:rsidRPr="00303A85" w:rsidRDefault="00303A85" w:rsidP="002C1826">
            <w:pPr>
              <w:spacing w:after="0" w:line="240" w:lineRule="auto"/>
              <w:jc w:val="both"/>
            </w:pPr>
            <w:r w:rsidRPr="00303A85">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186D08" w14:textId="77777777" w:rsidR="00303A85" w:rsidRPr="00303A85" w:rsidRDefault="00303A85" w:rsidP="002C1826">
            <w:pPr>
              <w:spacing w:after="0" w:line="240" w:lineRule="auto"/>
              <w:jc w:val="both"/>
            </w:pPr>
            <w:r w:rsidRPr="00303A85">
              <w:t>Finalise project background, business justification, problem statement, and project objectives for the proposal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1B9603" w14:textId="77777777" w:rsidR="00303A85" w:rsidRPr="00303A85" w:rsidRDefault="00303A85" w:rsidP="002C1826">
            <w:pPr>
              <w:spacing w:after="0" w:line="240" w:lineRule="auto"/>
              <w:jc w:val="both"/>
            </w:pPr>
            <w:r w:rsidRPr="00303A85">
              <w:t>Akrishta Ale &amp; Ayush Bhandari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56BD37" w14:textId="77777777" w:rsidR="00303A85" w:rsidRPr="00303A85" w:rsidRDefault="00303A85" w:rsidP="002C1826">
            <w:pPr>
              <w:spacing w:after="0" w:line="240" w:lineRule="auto"/>
              <w:jc w:val="both"/>
            </w:pPr>
            <w:r w:rsidRPr="00303A85">
              <w:t>29-07-2026</w:t>
            </w:r>
          </w:p>
        </w:tc>
      </w:tr>
      <w:tr w:rsidR="00303A85" w:rsidRPr="00303A85" w14:paraId="0A9D3D5F" w14:textId="77777777" w:rsidTr="00303A85">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07E5C0" w14:textId="77777777" w:rsidR="00303A85" w:rsidRPr="00303A85" w:rsidRDefault="00303A85" w:rsidP="002C1826">
            <w:pPr>
              <w:spacing w:after="0" w:line="240" w:lineRule="auto"/>
              <w:jc w:val="both"/>
            </w:pPr>
            <w:r w:rsidRPr="00303A85">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05CD4A" w14:textId="77777777" w:rsidR="00303A85" w:rsidRPr="00303A85" w:rsidRDefault="00303A85" w:rsidP="002C1826">
            <w:pPr>
              <w:spacing w:after="0" w:line="240" w:lineRule="auto"/>
              <w:jc w:val="both"/>
            </w:pPr>
            <w:r w:rsidRPr="00303A85">
              <w:t>Research AI technologies and identify suitable AI features for customer support automation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A18837" w14:textId="77777777" w:rsidR="00303A85" w:rsidRPr="00303A85" w:rsidRDefault="00303A85" w:rsidP="002C1826">
            <w:pPr>
              <w:spacing w:after="0" w:line="240" w:lineRule="auto"/>
              <w:jc w:val="both"/>
            </w:pPr>
            <w:r w:rsidRPr="00303A85">
              <w:t>Ayush Bhandari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F39B65" w14:textId="77777777" w:rsidR="00303A85" w:rsidRPr="00303A85" w:rsidRDefault="00303A85" w:rsidP="002C1826">
            <w:pPr>
              <w:spacing w:after="0" w:line="240" w:lineRule="auto"/>
              <w:jc w:val="both"/>
            </w:pPr>
            <w:r w:rsidRPr="00303A85">
              <w:t>30-07-2026</w:t>
            </w:r>
          </w:p>
        </w:tc>
      </w:tr>
      <w:tr w:rsidR="00303A85" w:rsidRPr="00303A85" w14:paraId="1F635C99" w14:textId="77777777" w:rsidTr="00303A85">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482A85" w14:textId="77777777" w:rsidR="00303A85" w:rsidRPr="00303A85" w:rsidRDefault="00303A85" w:rsidP="002C1826">
            <w:pPr>
              <w:spacing w:after="0" w:line="240" w:lineRule="auto"/>
              <w:jc w:val="both"/>
            </w:pPr>
            <w:r w:rsidRPr="00303A85">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941551" w14:textId="1A902E11" w:rsidR="00303A85" w:rsidRPr="00303A85" w:rsidRDefault="00303A85" w:rsidP="002C1826">
            <w:pPr>
              <w:spacing w:after="0" w:line="240" w:lineRule="auto"/>
              <w:jc w:val="both"/>
            </w:pPr>
            <w:r w:rsidRPr="00303A85">
              <w:t>Prepare</w:t>
            </w:r>
            <w:r w:rsidR="002C1826">
              <w:t xml:space="preserve"> plan for</w:t>
            </w:r>
            <w:r w:rsidRPr="00303A85">
              <w:t xml:space="preserve"> AI-related sections of the project proposal based on research findings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02BEF0" w14:textId="77777777" w:rsidR="00303A85" w:rsidRPr="00303A85" w:rsidRDefault="00303A85" w:rsidP="002C1826">
            <w:pPr>
              <w:spacing w:after="0" w:line="240" w:lineRule="auto"/>
              <w:jc w:val="both"/>
            </w:pPr>
            <w:r w:rsidRPr="00303A85">
              <w:t>Ayush Bhandari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63AFFE" w14:textId="77777777" w:rsidR="00303A85" w:rsidRPr="00303A85" w:rsidRDefault="00303A85" w:rsidP="002C1826">
            <w:pPr>
              <w:spacing w:after="0" w:line="240" w:lineRule="auto"/>
              <w:jc w:val="both"/>
            </w:pPr>
            <w:r w:rsidRPr="00303A85">
              <w:t>31-07-2026</w:t>
            </w:r>
          </w:p>
        </w:tc>
      </w:tr>
      <w:tr w:rsidR="00303A85" w:rsidRPr="00303A85" w14:paraId="25B0A775" w14:textId="77777777" w:rsidTr="00303A85">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E40B56" w14:textId="77777777" w:rsidR="00303A85" w:rsidRPr="00303A85" w:rsidRDefault="00303A85" w:rsidP="002C1826">
            <w:pPr>
              <w:spacing w:after="0" w:line="240" w:lineRule="auto"/>
              <w:jc w:val="both"/>
            </w:pPr>
            <w:r w:rsidRPr="00303A85">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93AD18" w14:textId="77777777" w:rsidR="00303A85" w:rsidRPr="00303A85" w:rsidRDefault="00303A85" w:rsidP="002C1826">
            <w:pPr>
              <w:spacing w:after="0" w:line="240" w:lineRule="auto"/>
              <w:jc w:val="both"/>
            </w:pPr>
            <w:r w:rsidRPr="00303A85">
              <w:t>Research frontend technologies and define frontend requirements and design approach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645D2B" w14:textId="77777777" w:rsidR="00303A85" w:rsidRPr="00303A85" w:rsidRDefault="00303A85" w:rsidP="002C1826">
            <w:pPr>
              <w:spacing w:after="0" w:line="240" w:lineRule="auto"/>
              <w:jc w:val="both"/>
            </w:pPr>
            <w:r w:rsidRPr="00303A85">
              <w:t>Akrishta Ale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57003A" w14:textId="77777777" w:rsidR="00303A85" w:rsidRPr="00303A85" w:rsidRDefault="00303A85" w:rsidP="002C1826">
            <w:pPr>
              <w:spacing w:after="0" w:line="240" w:lineRule="auto"/>
              <w:jc w:val="both"/>
            </w:pPr>
            <w:r w:rsidRPr="00303A85">
              <w:t>30-07-2026</w:t>
            </w:r>
          </w:p>
        </w:tc>
      </w:tr>
      <w:tr w:rsidR="00303A85" w:rsidRPr="00303A85" w14:paraId="3B5F3E11" w14:textId="77777777" w:rsidTr="00303A85">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150D0C" w14:textId="77777777" w:rsidR="00303A85" w:rsidRPr="00303A85" w:rsidRDefault="00303A85" w:rsidP="002C1826">
            <w:pPr>
              <w:spacing w:after="0" w:line="240" w:lineRule="auto"/>
              <w:jc w:val="both"/>
            </w:pPr>
            <w:r w:rsidRPr="00303A85">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A23B29" w14:textId="62454CCA" w:rsidR="00303A85" w:rsidRPr="00303A85" w:rsidRDefault="00303A85" w:rsidP="002C1826">
            <w:pPr>
              <w:spacing w:after="0" w:line="240" w:lineRule="auto"/>
              <w:jc w:val="both"/>
            </w:pPr>
            <w:r w:rsidRPr="00303A85">
              <w:t>Prepare</w:t>
            </w:r>
            <w:r w:rsidR="002C1826">
              <w:t xml:space="preserve"> plan for</w:t>
            </w:r>
            <w:r w:rsidRPr="00303A85">
              <w:t xml:space="preserve"> frontend-related contribution for project scope and technology selection sections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C45767" w14:textId="77777777" w:rsidR="00303A85" w:rsidRPr="00303A85" w:rsidRDefault="00303A85" w:rsidP="002C1826">
            <w:pPr>
              <w:spacing w:after="0" w:line="240" w:lineRule="auto"/>
              <w:jc w:val="both"/>
            </w:pPr>
            <w:r w:rsidRPr="00303A85">
              <w:t>Akrishta Ale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59FD81" w14:textId="77777777" w:rsidR="00303A85" w:rsidRPr="00303A85" w:rsidRDefault="00303A85" w:rsidP="002C1826">
            <w:pPr>
              <w:spacing w:after="0" w:line="240" w:lineRule="auto"/>
              <w:jc w:val="both"/>
            </w:pPr>
            <w:r w:rsidRPr="00303A85">
              <w:t>01-08-2026</w:t>
            </w:r>
          </w:p>
        </w:tc>
      </w:tr>
      <w:tr w:rsidR="00303A85" w:rsidRPr="00303A85" w14:paraId="4D4BBE1D" w14:textId="77777777" w:rsidTr="00303A85">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DCE3EC" w14:textId="77777777" w:rsidR="00303A85" w:rsidRPr="00303A85" w:rsidRDefault="00303A85" w:rsidP="002C1826">
            <w:pPr>
              <w:spacing w:after="0" w:line="240" w:lineRule="auto"/>
              <w:jc w:val="both"/>
            </w:pPr>
            <w:r w:rsidRPr="00303A85">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20B517" w14:textId="77777777" w:rsidR="00303A85" w:rsidRPr="00303A85" w:rsidRDefault="00303A85" w:rsidP="002C1826">
            <w:pPr>
              <w:spacing w:after="0" w:line="240" w:lineRule="auto"/>
              <w:jc w:val="both"/>
            </w:pPr>
            <w:r w:rsidRPr="00303A85">
              <w:t>Research backend technologies and define backend requirements and architecture approach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D023D3" w14:textId="77777777" w:rsidR="00303A85" w:rsidRPr="00303A85" w:rsidRDefault="00303A85" w:rsidP="002C1826">
            <w:pPr>
              <w:spacing w:after="0" w:line="240" w:lineRule="auto"/>
              <w:jc w:val="both"/>
            </w:pPr>
            <w:r w:rsidRPr="00303A85">
              <w:t>Prajita Bhandari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FB21C7" w14:textId="77777777" w:rsidR="00303A85" w:rsidRPr="00303A85" w:rsidRDefault="00303A85" w:rsidP="002C1826">
            <w:pPr>
              <w:spacing w:after="0" w:line="240" w:lineRule="auto"/>
              <w:jc w:val="both"/>
            </w:pPr>
            <w:r w:rsidRPr="00303A85">
              <w:t>30-07-2026</w:t>
            </w:r>
          </w:p>
        </w:tc>
      </w:tr>
      <w:tr w:rsidR="00303A85" w:rsidRPr="00303A85" w14:paraId="31D8192D" w14:textId="77777777" w:rsidTr="00303A85">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C92ACF" w14:textId="77777777" w:rsidR="00303A85" w:rsidRPr="00303A85" w:rsidRDefault="00303A85" w:rsidP="002C1826">
            <w:pPr>
              <w:spacing w:after="0" w:line="240" w:lineRule="auto"/>
              <w:jc w:val="both"/>
            </w:pPr>
            <w:r w:rsidRPr="00303A85">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7C43F4" w14:textId="77777777" w:rsidR="00303A85" w:rsidRPr="00303A85" w:rsidRDefault="00303A85" w:rsidP="002C1826">
            <w:pPr>
              <w:spacing w:after="0" w:line="240" w:lineRule="auto"/>
              <w:jc w:val="both"/>
            </w:pPr>
            <w:r w:rsidRPr="00303A85">
              <w:t>Create required system diagrams, including Use Case Diagram and Architecture Diagram, using PlantUML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47D21E" w14:textId="77777777" w:rsidR="00303A85" w:rsidRPr="00303A85" w:rsidRDefault="00303A85" w:rsidP="002C1826">
            <w:pPr>
              <w:spacing w:after="0" w:line="240" w:lineRule="auto"/>
              <w:jc w:val="both"/>
            </w:pPr>
            <w:r w:rsidRPr="00303A85">
              <w:t>Prajita Bhandari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5480A5" w14:textId="77777777" w:rsidR="00303A85" w:rsidRPr="00303A85" w:rsidRDefault="00303A85" w:rsidP="002C1826">
            <w:pPr>
              <w:spacing w:after="0" w:line="240" w:lineRule="auto"/>
              <w:jc w:val="both"/>
            </w:pPr>
            <w:r w:rsidRPr="00303A85">
              <w:t>01-08-2026</w:t>
            </w:r>
          </w:p>
        </w:tc>
      </w:tr>
      <w:tr w:rsidR="00303A85" w:rsidRPr="00303A85" w14:paraId="479FF66D" w14:textId="77777777" w:rsidTr="00303A85">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4AA804" w14:textId="77777777" w:rsidR="00303A85" w:rsidRPr="00303A85" w:rsidRDefault="00303A85" w:rsidP="002C1826">
            <w:pPr>
              <w:spacing w:after="0" w:line="240" w:lineRule="auto"/>
              <w:jc w:val="both"/>
            </w:pPr>
            <w:r w:rsidRPr="00303A85">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1C8509" w14:textId="77777777" w:rsidR="00303A85" w:rsidRPr="00303A85" w:rsidRDefault="00303A85" w:rsidP="002C1826">
            <w:pPr>
              <w:spacing w:after="0" w:line="240" w:lineRule="auto"/>
              <w:jc w:val="both"/>
            </w:pPr>
            <w:r w:rsidRPr="00303A85">
              <w:t>Prepare project timeline, milestones, dependencies, and Gantt chart using Microsoft Project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286D1B" w14:textId="77777777" w:rsidR="00303A85" w:rsidRPr="00303A85" w:rsidRDefault="00303A85" w:rsidP="002C1826">
            <w:pPr>
              <w:spacing w:after="0" w:line="240" w:lineRule="auto"/>
              <w:jc w:val="both"/>
            </w:pPr>
            <w:r w:rsidRPr="00303A85">
              <w:t>Akrishta Ale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EE7F8C" w14:textId="77777777" w:rsidR="00303A85" w:rsidRPr="00303A85" w:rsidRDefault="00303A85" w:rsidP="002C1826">
            <w:pPr>
              <w:spacing w:after="0" w:line="240" w:lineRule="auto"/>
              <w:jc w:val="both"/>
            </w:pPr>
            <w:r w:rsidRPr="00303A85">
              <w:t>01-08-2026</w:t>
            </w:r>
          </w:p>
        </w:tc>
      </w:tr>
      <w:tr w:rsidR="00303A85" w:rsidRPr="00303A85" w14:paraId="263B4850" w14:textId="77777777" w:rsidTr="00303A85">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BD81E5" w14:textId="77777777" w:rsidR="00303A85" w:rsidRPr="00303A85" w:rsidRDefault="00303A85" w:rsidP="002C1826">
            <w:pPr>
              <w:spacing w:after="0" w:line="240" w:lineRule="auto"/>
              <w:jc w:val="both"/>
            </w:pPr>
            <w:r w:rsidRPr="00303A85">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2D2747" w14:textId="77777777" w:rsidR="00303A85" w:rsidRPr="00303A85" w:rsidRDefault="00303A85" w:rsidP="002C1826">
            <w:pPr>
              <w:spacing w:after="0" w:line="240" w:lineRule="auto"/>
              <w:jc w:val="both"/>
            </w:pPr>
            <w:r w:rsidRPr="00303A85">
              <w:t>Complete team structure, roles, responsibilities matrix, and task lead allocation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4896A7" w14:textId="77777777" w:rsidR="00303A85" w:rsidRPr="00303A85" w:rsidRDefault="00303A85" w:rsidP="002C1826">
            <w:pPr>
              <w:spacing w:after="0" w:line="240" w:lineRule="auto"/>
              <w:jc w:val="both"/>
            </w:pPr>
            <w:r w:rsidRPr="00303A85">
              <w:t>All Members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C83F90" w14:textId="77777777" w:rsidR="00303A85" w:rsidRPr="00303A85" w:rsidRDefault="00303A85" w:rsidP="002C1826">
            <w:pPr>
              <w:spacing w:after="0" w:line="240" w:lineRule="auto"/>
              <w:jc w:val="both"/>
            </w:pPr>
            <w:r w:rsidRPr="00303A85">
              <w:t>01-08-2026</w:t>
            </w:r>
          </w:p>
        </w:tc>
      </w:tr>
      <w:tr w:rsidR="00303A85" w:rsidRPr="00303A85" w14:paraId="023DE327" w14:textId="77777777" w:rsidTr="00303A85">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51E61A" w14:textId="77777777" w:rsidR="00303A85" w:rsidRPr="00303A85" w:rsidRDefault="00303A85" w:rsidP="002C1826">
            <w:pPr>
              <w:spacing w:after="0" w:line="240" w:lineRule="auto"/>
              <w:jc w:val="both"/>
            </w:pPr>
            <w:r w:rsidRPr="00303A85">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F54066" w14:textId="77777777" w:rsidR="00303A85" w:rsidRPr="00303A85" w:rsidRDefault="00303A85" w:rsidP="002C1826">
            <w:pPr>
              <w:spacing w:after="0" w:line="240" w:lineRule="auto"/>
              <w:jc w:val="both"/>
            </w:pPr>
            <w:r w:rsidRPr="00303A85">
              <w:t>Review project scope, assumptions, constraints, risks, mitigation strategies, and quality considerations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B45170" w14:textId="77777777" w:rsidR="00303A85" w:rsidRPr="00303A85" w:rsidRDefault="00303A85" w:rsidP="002C1826">
            <w:pPr>
              <w:spacing w:after="0" w:line="240" w:lineRule="auto"/>
              <w:jc w:val="both"/>
            </w:pPr>
            <w:r w:rsidRPr="00303A85">
              <w:t>All Members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A4FB00" w14:textId="77777777" w:rsidR="00303A85" w:rsidRPr="00303A85" w:rsidRDefault="00303A85" w:rsidP="002C1826">
            <w:pPr>
              <w:spacing w:after="0" w:line="240" w:lineRule="auto"/>
              <w:jc w:val="both"/>
            </w:pPr>
            <w:r w:rsidRPr="00303A85">
              <w:t>02-08-2026</w:t>
            </w:r>
          </w:p>
        </w:tc>
      </w:tr>
      <w:tr w:rsidR="00303A85" w:rsidRPr="00303A85" w14:paraId="15ED8E8B" w14:textId="77777777" w:rsidTr="00303A85">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4012D5" w14:textId="77777777" w:rsidR="00303A85" w:rsidRPr="00303A85" w:rsidRDefault="00303A85" w:rsidP="002C1826">
            <w:pPr>
              <w:spacing w:after="0" w:line="240" w:lineRule="auto"/>
              <w:jc w:val="both"/>
            </w:pPr>
            <w:r w:rsidRPr="00303A85">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1F29AF" w14:textId="77777777" w:rsidR="00303A85" w:rsidRPr="00303A85" w:rsidRDefault="00303A85" w:rsidP="002C1826">
            <w:pPr>
              <w:spacing w:after="0" w:line="240" w:lineRule="auto"/>
              <w:jc w:val="both"/>
            </w:pPr>
            <w:r w:rsidRPr="00303A85">
              <w:t>Perform final review, formatting, and preparation of Assessment 1 submission document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8EE0D0" w14:textId="77777777" w:rsidR="00303A85" w:rsidRPr="00303A85" w:rsidRDefault="00303A85" w:rsidP="002C1826">
            <w:pPr>
              <w:spacing w:after="0" w:line="240" w:lineRule="auto"/>
              <w:jc w:val="both"/>
            </w:pPr>
            <w:r w:rsidRPr="00303A85">
              <w:t>All Members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5354EC" w14:textId="77777777" w:rsidR="00303A85" w:rsidRPr="00303A85" w:rsidRDefault="00303A85" w:rsidP="002C1826">
            <w:pPr>
              <w:spacing w:after="0" w:line="240" w:lineRule="auto"/>
              <w:jc w:val="both"/>
            </w:pPr>
            <w:r w:rsidRPr="00303A85">
              <w:t>03-08-2026</w:t>
            </w:r>
          </w:p>
        </w:tc>
      </w:tr>
      <w:tr w:rsidR="00303A85" w:rsidRPr="00303A85" w14:paraId="190C5D32" w14:textId="77777777" w:rsidTr="00303A85">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8235CC" w14:textId="77777777" w:rsidR="00303A85" w:rsidRPr="00303A85" w:rsidRDefault="00303A85" w:rsidP="002C1826">
            <w:pPr>
              <w:spacing w:after="0" w:line="240" w:lineRule="auto"/>
              <w:jc w:val="both"/>
            </w:pPr>
            <w:r w:rsidRPr="00303A85">
              <w:lastRenderedPageBreak/>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56C200" w14:textId="77777777" w:rsidR="00303A85" w:rsidRPr="00303A85" w:rsidRDefault="00303A85" w:rsidP="002C1826">
            <w:pPr>
              <w:spacing w:after="0" w:line="240" w:lineRule="auto"/>
              <w:jc w:val="both"/>
            </w:pPr>
            <w:r w:rsidRPr="00303A85">
              <w:t>Conduct Monday milestone planning meetings to allocate weekly tasks and review upcoming objectives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5D739C" w14:textId="77777777" w:rsidR="00303A85" w:rsidRPr="00303A85" w:rsidRDefault="00303A85" w:rsidP="002C1826">
            <w:pPr>
              <w:spacing w:after="0" w:line="240" w:lineRule="auto"/>
              <w:jc w:val="both"/>
            </w:pPr>
            <w:r w:rsidRPr="00303A85">
              <w:t>All Members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28FA05" w14:textId="77777777" w:rsidR="00303A85" w:rsidRPr="00303A85" w:rsidRDefault="00303A85" w:rsidP="002C1826">
            <w:pPr>
              <w:spacing w:after="0" w:line="240" w:lineRule="auto"/>
              <w:jc w:val="both"/>
            </w:pPr>
            <w:r w:rsidRPr="00303A85">
              <w:t>Weekly Ongoing</w:t>
            </w:r>
          </w:p>
        </w:tc>
      </w:tr>
      <w:tr w:rsidR="00303A85" w:rsidRPr="00303A85" w14:paraId="6C028E97" w14:textId="77777777" w:rsidTr="00303A85">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6016AB" w14:textId="77777777" w:rsidR="00303A85" w:rsidRPr="00303A85" w:rsidRDefault="00303A85" w:rsidP="002C1826">
            <w:pPr>
              <w:spacing w:after="0" w:line="240" w:lineRule="auto"/>
              <w:jc w:val="both"/>
            </w:pPr>
            <w:r w:rsidRPr="00303A85">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5246E2" w14:textId="77777777" w:rsidR="00303A85" w:rsidRPr="00303A85" w:rsidRDefault="00303A85" w:rsidP="002C1826">
            <w:pPr>
              <w:spacing w:after="0" w:line="240" w:lineRule="auto"/>
              <w:jc w:val="both"/>
            </w:pPr>
            <w:r w:rsidRPr="00303A85">
              <w:t>Conduct Friday progress review meetings to evaluate completed work and discuss issues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761EC0" w14:textId="77777777" w:rsidR="00303A85" w:rsidRPr="00303A85" w:rsidRDefault="00303A85" w:rsidP="002C1826">
            <w:pPr>
              <w:spacing w:after="0" w:line="240" w:lineRule="auto"/>
              <w:jc w:val="both"/>
            </w:pPr>
            <w:r w:rsidRPr="00303A85">
              <w:t>All Members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866CA4" w14:textId="77777777" w:rsidR="00303A85" w:rsidRPr="00303A85" w:rsidRDefault="00303A85" w:rsidP="002C1826">
            <w:pPr>
              <w:spacing w:after="0" w:line="240" w:lineRule="auto"/>
              <w:jc w:val="both"/>
            </w:pPr>
            <w:r w:rsidRPr="00303A85">
              <w:t>Weekly Ongoing</w:t>
            </w:r>
          </w:p>
        </w:tc>
      </w:tr>
      <w:tr w:rsidR="00303A85" w:rsidRPr="00303A85" w14:paraId="62F5D08E" w14:textId="77777777" w:rsidTr="00303A85">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252DD8" w14:textId="77777777" w:rsidR="00303A85" w:rsidRPr="00303A85" w:rsidRDefault="00303A85" w:rsidP="002C1826">
            <w:pPr>
              <w:spacing w:after="0" w:line="240" w:lineRule="auto"/>
              <w:jc w:val="both"/>
            </w:pPr>
            <w:r w:rsidRPr="00303A85">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5C7C07" w14:textId="77777777" w:rsidR="00303A85" w:rsidRPr="00303A85" w:rsidRDefault="00303A85" w:rsidP="002C1826">
            <w:pPr>
              <w:spacing w:after="0" w:line="240" w:lineRule="auto"/>
              <w:jc w:val="both"/>
            </w:pPr>
            <w:r w:rsidRPr="00303A85">
              <w:t>Continue project development planning and technical discussions after proposal submission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0EFA1A" w14:textId="77777777" w:rsidR="00303A85" w:rsidRPr="00303A85" w:rsidRDefault="00303A85" w:rsidP="002C1826">
            <w:pPr>
              <w:spacing w:after="0" w:line="240" w:lineRule="auto"/>
              <w:jc w:val="both"/>
            </w:pPr>
            <w:r w:rsidRPr="00303A85">
              <w:t>All Members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9D7DF5" w14:textId="77777777" w:rsidR="00303A85" w:rsidRPr="00303A85" w:rsidRDefault="00303A85" w:rsidP="002C1826">
            <w:pPr>
              <w:spacing w:after="0" w:line="240" w:lineRule="auto"/>
              <w:jc w:val="both"/>
            </w:pPr>
            <w:r w:rsidRPr="00303A85">
              <w:t>After 03-08-2026</w:t>
            </w:r>
          </w:p>
        </w:tc>
      </w:tr>
    </w:tbl>
    <w:p w14:paraId="58186907" w14:textId="77777777" w:rsidR="006E681C" w:rsidRDefault="006E681C" w:rsidP="002C1826">
      <w:pPr>
        <w:jc w:val="both"/>
      </w:pPr>
    </w:p>
    <w:p w14:paraId="3B820ADC" w14:textId="05290EEB" w:rsidR="006E681C" w:rsidRDefault="006E681C" w:rsidP="002C1826">
      <w:pPr>
        <w:jc w:val="both"/>
        <w:rPr>
          <w:b/>
          <w:bCs/>
        </w:rPr>
      </w:pPr>
      <w:r>
        <w:rPr>
          <w:b/>
          <w:bCs/>
        </w:rPr>
        <w:t xml:space="preserve">Meeting Closed Time: </w:t>
      </w:r>
      <w:r w:rsidR="003404D0">
        <w:rPr>
          <w:b/>
          <w:bCs/>
        </w:rPr>
        <w:t>19:5</w:t>
      </w:r>
      <w:r w:rsidR="005F7D87">
        <w:rPr>
          <w:b/>
          <w:bCs/>
        </w:rPr>
        <w:t>5</w:t>
      </w:r>
      <w:r w:rsidR="003404D0">
        <w:rPr>
          <w:b/>
          <w:bCs/>
        </w:rPr>
        <w:t xml:space="preserve"> PM</w:t>
      </w:r>
    </w:p>
    <w:p w14:paraId="3587DB6B" w14:textId="4A900D28" w:rsidR="00303A85" w:rsidRDefault="00303A85" w:rsidP="002C1826">
      <w:pPr>
        <w:jc w:val="both"/>
        <w:rPr>
          <w:b/>
          <w:bCs/>
        </w:rPr>
      </w:pPr>
      <w:r w:rsidRPr="00303A85">
        <w:rPr>
          <w:b/>
          <w:bCs/>
        </w:rPr>
        <w:t>Next Meeting Date: 31-07-2026</w:t>
      </w:r>
    </w:p>
    <w:p w14:paraId="0C7C71B2" w14:textId="77777777" w:rsidR="00303A85" w:rsidRPr="00303A85" w:rsidRDefault="00303A85" w:rsidP="002C1826">
      <w:pPr>
        <w:jc w:val="both"/>
        <w:rPr>
          <w:b/>
          <w:bCs/>
        </w:rPr>
      </w:pPr>
      <w:r w:rsidRPr="00303A85">
        <w:rPr>
          <w:b/>
          <w:bCs/>
        </w:rPr>
        <w:t>Meeting Summary</w:t>
      </w:r>
    </w:p>
    <w:p w14:paraId="1D228040" w14:textId="77777777" w:rsidR="00303A85" w:rsidRPr="00303A85" w:rsidRDefault="00303A85" w:rsidP="002C1826">
      <w:pPr>
        <w:jc w:val="both"/>
      </w:pPr>
      <w:r w:rsidRPr="00303A85">
        <w:t>The team completed the initial project planning meeting for the AI-Based Customer Support Automation System. The discussion focused on defining the project purpose, identifying business problems, researching AI opportunities, reviewing suitable technologies, planning system design, preparing the project proposal structure, and assigning team responsibilities.</w:t>
      </w:r>
    </w:p>
    <w:p w14:paraId="4F9ECEC5" w14:textId="77777777" w:rsidR="00303A85" w:rsidRPr="00303A85" w:rsidRDefault="00303A85" w:rsidP="002C1826">
      <w:pPr>
        <w:jc w:val="both"/>
      </w:pPr>
      <w:r w:rsidRPr="00303A85">
        <w:t>The team established a clear division of work, with Akrishta Ale responsible for frontend planning and project scheduling, Ayush Bhandari responsible for AI research and AI-related components, and Prajita Bhandari responsible for backend planning and system diagrams.</w:t>
      </w:r>
    </w:p>
    <w:p w14:paraId="1A6F4C43" w14:textId="30E5C50E" w:rsidR="00303A85" w:rsidRPr="00303A85" w:rsidRDefault="00303A85" w:rsidP="002C1826">
      <w:pPr>
        <w:jc w:val="both"/>
      </w:pPr>
      <w:r w:rsidRPr="00303A85">
        <w:t>The team also agreed on a structured Agile</w:t>
      </w:r>
      <w:r w:rsidR="002C1826">
        <w:t xml:space="preserve"> development </w:t>
      </w:r>
      <w:r w:rsidRPr="00303A85">
        <w:t>process, with Monday meetings dedicated to milestone planning and task allocation, and Friday meetings dedicated to progress reviews and issue discussions. The team will continue regular collaboration to ensure successful completion of Assessment 1 by the submission deadline of 3 August 2026.</w:t>
      </w:r>
    </w:p>
    <w:p w14:paraId="4D380BCE" w14:textId="77777777" w:rsidR="00303A85" w:rsidRPr="00303A85" w:rsidRDefault="00303A85" w:rsidP="002C1826">
      <w:pPr>
        <w:jc w:val="both"/>
      </w:pPr>
    </w:p>
    <w:p w14:paraId="06E7612F" w14:textId="77777777" w:rsidR="007A0923" w:rsidRDefault="007A0923" w:rsidP="002C1826">
      <w:pPr>
        <w:jc w:val="both"/>
      </w:pPr>
    </w:p>
    <w:sectPr w:rsidR="007A09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D72C8"/>
    <w:multiLevelType w:val="hybridMultilevel"/>
    <w:tmpl w:val="7416FE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7E7242E"/>
    <w:multiLevelType w:val="hybridMultilevel"/>
    <w:tmpl w:val="84AC3E3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50A57E45"/>
    <w:multiLevelType w:val="hybridMultilevel"/>
    <w:tmpl w:val="FEAA6240"/>
    <w:lvl w:ilvl="0" w:tplc="7E2C0178">
      <w:start w:val="1"/>
      <w:numFmt w:val="decimal"/>
      <w:pStyle w:val="Heading1"/>
      <w:lvlText w:val="%1."/>
      <w:lvlJc w:val="left"/>
      <w:pPr>
        <w:ind w:left="720" w:hanging="360"/>
      </w:pPr>
      <w:rPr>
        <w14:numSpacing w14:val="proportional"/>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 w15:restartNumberingAfterBreak="0">
    <w:nsid w:val="589940D9"/>
    <w:multiLevelType w:val="hybridMultilevel"/>
    <w:tmpl w:val="AFB08E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6470768B"/>
    <w:multiLevelType w:val="hybridMultilevel"/>
    <w:tmpl w:val="2D50BD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9756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55362712">
    <w:abstractNumId w:val="2"/>
  </w:num>
  <w:num w:numId="3" w16cid:durableId="829175154">
    <w:abstractNumId w:val="0"/>
  </w:num>
  <w:num w:numId="4" w16cid:durableId="543715043">
    <w:abstractNumId w:val="3"/>
  </w:num>
  <w:num w:numId="5" w16cid:durableId="1449935966">
    <w:abstractNumId w:val="1"/>
  </w:num>
  <w:num w:numId="6" w16cid:durableId="576737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F6C"/>
    <w:rsid w:val="002C1826"/>
    <w:rsid w:val="00303A85"/>
    <w:rsid w:val="003404D0"/>
    <w:rsid w:val="00511C95"/>
    <w:rsid w:val="005D4E37"/>
    <w:rsid w:val="005F7D87"/>
    <w:rsid w:val="006E681C"/>
    <w:rsid w:val="007A0923"/>
    <w:rsid w:val="00A75A8D"/>
    <w:rsid w:val="00D12F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F8256"/>
  <w15:chartTrackingRefBased/>
  <w15:docId w15:val="{97F2765F-7D4F-4B3E-852A-8EFE7F06B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81C"/>
    <w:pPr>
      <w:spacing w:line="256" w:lineRule="auto"/>
    </w:pPr>
    <w:rPr>
      <w:rFonts w:ascii="Times New Roman" w:hAnsi="Times New Roman"/>
      <w:sz w:val="24"/>
    </w:rPr>
  </w:style>
  <w:style w:type="paragraph" w:styleId="Heading1">
    <w:name w:val="heading 1"/>
    <w:basedOn w:val="Normal"/>
    <w:next w:val="Normal"/>
    <w:link w:val="Heading1Char"/>
    <w:uiPriority w:val="9"/>
    <w:qFormat/>
    <w:rsid w:val="006E681C"/>
    <w:pPr>
      <w:keepNext/>
      <w:keepLines/>
      <w:numPr>
        <w:numId w:val="1"/>
      </w:numPr>
      <w:spacing w:before="240" w:after="0"/>
      <w:outlineLvl w:val="0"/>
    </w:pPr>
    <w:rPr>
      <w:rFonts w:eastAsiaTheme="majorEastAsia" w:cstheme="majorBidi"/>
      <w:b/>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81C"/>
    <w:rPr>
      <w:rFonts w:ascii="Times New Roman" w:eastAsiaTheme="majorEastAsia" w:hAnsi="Times New Roman" w:cstheme="majorBidi"/>
      <w:b/>
      <w:sz w:val="32"/>
      <w:szCs w:val="32"/>
    </w:rPr>
  </w:style>
  <w:style w:type="table" w:styleId="TableGrid">
    <w:name w:val="Table Grid"/>
    <w:basedOn w:val="TableNormal"/>
    <w:uiPriority w:val="39"/>
    <w:rsid w:val="006E681C"/>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404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954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ris\Downloads\MeetingMinut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MeetingMinutes</Template>
  <TotalTime>61</TotalTime>
  <Pages>4</Pages>
  <Words>1190</Words>
  <Characters>6784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Akrishta Magar</dc:creator>
  <cp:keywords/>
  <dc:description/>
  <cp:lastModifiedBy>Akrishta Magar</cp:lastModifiedBy>
  <cp:revision>1</cp:revision>
  <dcterms:created xsi:type="dcterms:W3CDTF">2026-07-27T10:05:00Z</dcterms:created>
  <dcterms:modified xsi:type="dcterms:W3CDTF">2026-07-27T11:06:00Z</dcterms:modified>
</cp:coreProperties>
</file>