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7A278A" w14:textId="514B8E68" w:rsidR="005F7D87" w:rsidRPr="005F7D87" w:rsidRDefault="006E681C" w:rsidP="002C1826">
      <w:pPr>
        <w:pStyle w:val="Heading1"/>
        <w:numPr>
          <w:ilvl w:val="0"/>
          <w:numId w:val="0"/>
        </w:numPr>
        <w:jc w:val="both"/>
      </w:pPr>
      <w:r>
        <w:t>Minutes of Meeting</w:t>
      </w:r>
    </w:p>
    <w:p w14:paraId="3BF30CBC" w14:textId="77777777" w:rsidR="005F7D87" w:rsidRDefault="005F7D87" w:rsidP="002C1826">
      <w:pPr>
        <w:jc w:val="both"/>
        <w:rPr>
          <w:b/>
          <w:bCs/>
        </w:rPr>
      </w:pPr>
    </w:p>
    <w:p w14:paraId="11C86156" w14:textId="5AA30B3D" w:rsidR="00D12F6C" w:rsidRPr="0066116B" w:rsidRDefault="003404D0" w:rsidP="002C1826">
      <w:pPr>
        <w:jc w:val="both"/>
      </w:pPr>
      <w:r w:rsidRPr="003404D0">
        <w:rPr>
          <w:b/>
          <w:bCs/>
        </w:rPr>
        <w:t>Project Title:</w:t>
      </w:r>
      <w:r w:rsidRPr="003404D0">
        <w:t xml:space="preserve"> </w:t>
      </w:r>
      <w:r w:rsidRPr="0066116B">
        <w:t>AI-Based Customer Support Automation System</w:t>
      </w:r>
    </w:p>
    <w:p w14:paraId="498A1FE0" w14:textId="35BFE5EC" w:rsidR="006E681C" w:rsidRPr="0066116B" w:rsidRDefault="006E681C" w:rsidP="002C1826">
      <w:pPr>
        <w:jc w:val="both"/>
        <w:rPr>
          <w:rFonts w:cs="Times New Roman"/>
          <w:szCs w:val="24"/>
        </w:rPr>
      </w:pPr>
      <w:r>
        <w:rPr>
          <w:rFonts w:cs="Times New Roman"/>
          <w:b/>
          <w:bCs/>
          <w:szCs w:val="24"/>
        </w:rPr>
        <w:t xml:space="preserve">Date: </w:t>
      </w:r>
      <w:r w:rsidR="004F01E9">
        <w:rPr>
          <w:rFonts w:cs="Times New Roman"/>
          <w:szCs w:val="24"/>
        </w:rPr>
        <w:t>14</w:t>
      </w:r>
      <w:r w:rsidR="00D12F6C" w:rsidRPr="0066116B">
        <w:rPr>
          <w:rFonts w:cs="Times New Roman"/>
          <w:szCs w:val="24"/>
        </w:rPr>
        <w:t>-0</w:t>
      </w:r>
      <w:r w:rsidR="0066116B" w:rsidRPr="0066116B">
        <w:rPr>
          <w:rFonts w:cs="Times New Roman"/>
          <w:szCs w:val="24"/>
        </w:rPr>
        <w:t>8</w:t>
      </w:r>
      <w:r w:rsidR="00D12F6C" w:rsidRPr="0066116B">
        <w:rPr>
          <w:rFonts w:cs="Times New Roman"/>
          <w:szCs w:val="24"/>
        </w:rPr>
        <w:t>-</w:t>
      </w:r>
      <w:r w:rsidR="0066116B" w:rsidRPr="0066116B">
        <w:rPr>
          <w:rFonts w:cs="Times New Roman"/>
          <w:szCs w:val="24"/>
        </w:rPr>
        <w:t>20</w:t>
      </w:r>
      <w:r w:rsidR="00D12F6C" w:rsidRPr="0066116B">
        <w:rPr>
          <w:rFonts w:cs="Times New Roman"/>
          <w:szCs w:val="24"/>
        </w:rPr>
        <w:t>26</w:t>
      </w:r>
    </w:p>
    <w:p w14:paraId="52F5AF1D" w14:textId="33D52A9F" w:rsidR="006E681C" w:rsidRPr="0066116B" w:rsidRDefault="006E681C" w:rsidP="002C1826">
      <w:pPr>
        <w:jc w:val="both"/>
        <w:rPr>
          <w:rFonts w:cs="Times New Roman"/>
          <w:szCs w:val="24"/>
        </w:rPr>
      </w:pPr>
      <w:r>
        <w:rPr>
          <w:rFonts w:cs="Times New Roman"/>
          <w:b/>
          <w:bCs/>
          <w:szCs w:val="24"/>
        </w:rPr>
        <w:t>Meeting Opening Time:</w:t>
      </w:r>
      <w:r w:rsidR="00D12F6C">
        <w:rPr>
          <w:rFonts w:cs="Times New Roman"/>
          <w:b/>
          <w:bCs/>
          <w:szCs w:val="24"/>
        </w:rPr>
        <w:t xml:space="preserve"> </w:t>
      </w:r>
      <w:r w:rsidR="004F01E9">
        <w:rPr>
          <w:rFonts w:cs="Times New Roman"/>
          <w:szCs w:val="24"/>
        </w:rPr>
        <w:t>0</w:t>
      </w:r>
      <w:r w:rsidR="00D12F6C" w:rsidRPr="0066116B">
        <w:rPr>
          <w:rFonts w:cs="Times New Roman"/>
          <w:szCs w:val="24"/>
        </w:rPr>
        <w:t xml:space="preserve">9:00 </w:t>
      </w:r>
      <w:r w:rsidR="004F01E9">
        <w:rPr>
          <w:rFonts w:cs="Times New Roman"/>
          <w:szCs w:val="24"/>
        </w:rPr>
        <w:t>A</w:t>
      </w:r>
      <w:r w:rsidR="00D12F6C" w:rsidRPr="0066116B">
        <w:rPr>
          <w:rFonts w:cs="Times New Roman"/>
          <w:szCs w:val="24"/>
        </w:rPr>
        <w:t>M</w:t>
      </w:r>
      <w:r w:rsidRPr="0066116B">
        <w:rPr>
          <w:rFonts w:cs="Times New Roman"/>
          <w:szCs w:val="24"/>
        </w:rPr>
        <w:tab/>
      </w:r>
    </w:p>
    <w:p w14:paraId="364BC41A" w14:textId="2F07B5BA" w:rsidR="006E681C" w:rsidRDefault="006E681C" w:rsidP="002C1826">
      <w:pPr>
        <w:jc w:val="both"/>
        <w:rPr>
          <w:rFonts w:cs="Times New Roman"/>
          <w:b/>
          <w:bCs/>
          <w:szCs w:val="24"/>
        </w:rPr>
      </w:pPr>
      <w:r>
        <w:rPr>
          <w:rFonts w:cs="Times New Roman"/>
          <w:b/>
          <w:bCs/>
          <w:szCs w:val="24"/>
        </w:rPr>
        <w:t>Chair</w:t>
      </w:r>
      <w:r w:rsidRPr="0066116B">
        <w:rPr>
          <w:rFonts w:cs="Times New Roman"/>
          <w:szCs w:val="24"/>
        </w:rPr>
        <w:t xml:space="preserve">: </w:t>
      </w:r>
      <w:proofErr w:type="spellStart"/>
      <w:r w:rsidR="002C1826" w:rsidRPr="0066116B">
        <w:rPr>
          <w:rFonts w:cs="Times New Roman"/>
          <w:szCs w:val="24"/>
        </w:rPr>
        <w:t>Prajita</w:t>
      </w:r>
      <w:proofErr w:type="spellEnd"/>
      <w:r w:rsidR="002C1826" w:rsidRPr="0066116B">
        <w:rPr>
          <w:rFonts w:cs="Times New Roman"/>
          <w:szCs w:val="24"/>
        </w:rPr>
        <w:t xml:space="preserve"> Bhandari</w:t>
      </w:r>
    </w:p>
    <w:p w14:paraId="13AEE7C0" w14:textId="3F66FBF5" w:rsidR="006E681C" w:rsidRDefault="006E681C" w:rsidP="002C1826">
      <w:pPr>
        <w:jc w:val="both"/>
        <w:rPr>
          <w:rFonts w:cs="Times New Roman"/>
          <w:b/>
          <w:bCs/>
          <w:szCs w:val="24"/>
        </w:rPr>
      </w:pPr>
      <w:r>
        <w:rPr>
          <w:rFonts w:cs="Times New Roman"/>
          <w:b/>
          <w:bCs/>
          <w:szCs w:val="24"/>
        </w:rPr>
        <w:t xml:space="preserve">Attendees: </w:t>
      </w:r>
      <w:proofErr w:type="spellStart"/>
      <w:r w:rsidR="00D12F6C" w:rsidRPr="0066116B">
        <w:rPr>
          <w:rFonts w:cs="Times New Roman"/>
          <w:szCs w:val="24"/>
        </w:rPr>
        <w:t>Akrishta</w:t>
      </w:r>
      <w:proofErr w:type="spellEnd"/>
      <w:r w:rsidR="00D12F6C" w:rsidRPr="0066116B">
        <w:rPr>
          <w:rFonts w:cs="Times New Roman"/>
          <w:szCs w:val="24"/>
        </w:rPr>
        <w:t xml:space="preserve"> Ale, Ayush Bhandari, </w:t>
      </w:r>
      <w:proofErr w:type="spellStart"/>
      <w:r w:rsidR="00D12F6C" w:rsidRPr="0066116B">
        <w:rPr>
          <w:rFonts w:cs="Times New Roman"/>
          <w:szCs w:val="24"/>
        </w:rPr>
        <w:t>Prajita</w:t>
      </w:r>
      <w:proofErr w:type="spellEnd"/>
      <w:r w:rsidR="00D12F6C" w:rsidRPr="0066116B">
        <w:rPr>
          <w:rFonts w:cs="Times New Roman"/>
          <w:szCs w:val="24"/>
        </w:rPr>
        <w:t xml:space="preserve"> Bhandari</w:t>
      </w:r>
    </w:p>
    <w:p w14:paraId="37FD5D1C" w14:textId="77777777" w:rsidR="006E681C" w:rsidRDefault="006E681C" w:rsidP="002C1826">
      <w:pPr>
        <w:jc w:val="both"/>
      </w:pPr>
    </w:p>
    <w:p w14:paraId="0EBCC8F7" w14:textId="77777777" w:rsidR="004F01E9" w:rsidRPr="004F01E9" w:rsidRDefault="004F01E9" w:rsidP="004F01E9">
      <w:pPr>
        <w:jc w:val="both"/>
        <w:rPr>
          <w:b/>
          <w:bCs/>
        </w:rPr>
      </w:pPr>
      <w:r w:rsidRPr="004F01E9">
        <w:rPr>
          <w:b/>
          <w:bCs/>
        </w:rPr>
        <w:t>Topics Discussed</w:t>
      </w:r>
    </w:p>
    <w:p w14:paraId="7B765A68" w14:textId="77777777" w:rsidR="004F01E9" w:rsidRPr="004F01E9" w:rsidRDefault="004F01E9" w:rsidP="004F01E9">
      <w:pPr>
        <w:jc w:val="both"/>
        <w:rPr>
          <w:b/>
          <w:bCs/>
        </w:rPr>
      </w:pPr>
      <w:r w:rsidRPr="004F01E9">
        <w:rPr>
          <w:b/>
          <w:bCs/>
        </w:rPr>
        <w:t>1. Separate UML Diagrams</w:t>
      </w:r>
    </w:p>
    <w:p w14:paraId="06774E35" w14:textId="77777777" w:rsidR="004F01E9" w:rsidRPr="004F01E9" w:rsidRDefault="004F01E9" w:rsidP="004F01E9">
      <w:pPr>
        <w:jc w:val="both"/>
      </w:pPr>
      <w:r w:rsidRPr="004F01E9">
        <w:t>The team agreed that UML diagrams should be prepared separately so that each member can clearly demonstrate the design and responsibilities related to their own area of the project. Each individual diagram should focus on the relevant subsystem rather than combining all team responsibilities into one diagram. The separate diagrams will later be reviewed together to make sure they remain consistent with the overall AI-Based Customer Support Automation System.</w:t>
      </w:r>
    </w:p>
    <w:p w14:paraId="29FFF5A3" w14:textId="77777777" w:rsidR="004F01E9" w:rsidRPr="004F01E9" w:rsidRDefault="004F01E9" w:rsidP="004F01E9">
      <w:pPr>
        <w:jc w:val="both"/>
        <w:rPr>
          <w:b/>
          <w:bCs/>
        </w:rPr>
      </w:pPr>
      <w:r w:rsidRPr="004F01E9">
        <w:rPr>
          <w:b/>
          <w:bCs/>
        </w:rPr>
        <w:t>2. Functional and Non-Functional Requirements - Ayush Bhandari</w:t>
      </w:r>
    </w:p>
    <w:p w14:paraId="5B7F3266" w14:textId="60662816" w:rsidR="004F01E9" w:rsidRPr="004F01E9" w:rsidRDefault="004F01E9" w:rsidP="004F01E9">
      <w:pPr>
        <w:jc w:val="both"/>
      </w:pPr>
      <w:r w:rsidRPr="004F01E9">
        <w:t>Ayush Bhandari was assigned to prepare and review the functional and non-functional requirements related to the AI integration part of the project. The functional requirements will cover the expected behaviour of the AI subsystem, including chatbot processing, automated response generation, ticket classification and prioritisation, sentiment analysis, confidence scoring and escalation recommendations.</w:t>
      </w:r>
    </w:p>
    <w:p w14:paraId="39BD5822" w14:textId="77777777" w:rsidR="004F01E9" w:rsidRPr="004F01E9" w:rsidRDefault="004F01E9" w:rsidP="004F01E9">
      <w:pPr>
        <w:jc w:val="both"/>
      </w:pPr>
      <w:r w:rsidRPr="004F01E9">
        <w:t>The non-functional requirements will focus on the quality and operational expectations of the AI integration, such as response time, reliability, handling of AI API failures, maintainability, security considerations, and consistent structured responses for backend integration. These requirements will be documented clearly for inclusion in the project report.</w:t>
      </w:r>
    </w:p>
    <w:p w14:paraId="2FEAEB77" w14:textId="77777777" w:rsidR="004F01E9" w:rsidRPr="004F01E9" w:rsidRDefault="004F01E9" w:rsidP="004F01E9">
      <w:pPr>
        <w:jc w:val="both"/>
        <w:rPr>
          <w:b/>
          <w:bCs/>
        </w:rPr>
      </w:pPr>
      <w:r w:rsidRPr="004F01E9">
        <w:rPr>
          <w:b/>
          <w:bCs/>
        </w:rPr>
        <w:t xml:space="preserve">3. UI Design - </w:t>
      </w:r>
      <w:proofErr w:type="spellStart"/>
      <w:r w:rsidRPr="004F01E9">
        <w:rPr>
          <w:b/>
          <w:bCs/>
        </w:rPr>
        <w:t>Akrishta</w:t>
      </w:r>
      <w:proofErr w:type="spellEnd"/>
      <w:r w:rsidRPr="004F01E9">
        <w:rPr>
          <w:b/>
          <w:bCs/>
        </w:rPr>
        <w:t xml:space="preserve"> Ale</w:t>
      </w:r>
    </w:p>
    <w:p w14:paraId="62580946" w14:textId="77777777" w:rsidR="004F01E9" w:rsidRPr="004F01E9" w:rsidRDefault="004F01E9" w:rsidP="004F01E9">
      <w:pPr>
        <w:jc w:val="both"/>
      </w:pPr>
      <w:proofErr w:type="spellStart"/>
      <w:r w:rsidRPr="004F01E9">
        <w:t>Akrishta</w:t>
      </w:r>
      <w:proofErr w:type="spellEnd"/>
      <w:r w:rsidRPr="004F01E9">
        <w:t xml:space="preserve"> Ale will continue preparing and refining the user-interface design for the system. The UI work will focus on clear and consistent layouts for customer interaction, the chatbot interface, ticket-related pages, and dashboard screens. The design should support the functional requirements and make it easy for users to understand chatbot responses, ticket status, and other information presented by the system.</w:t>
      </w:r>
    </w:p>
    <w:p w14:paraId="6668A27C" w14:textId="77777777" w:rsidR="004F01E9" w:rsidRPr="004F01E9" w:rsidRDefault="004F01E9" w:rsidP="004F01E9">
      <w:pPr>
        <w:jc w:val="both"/>
        <w:rPr>
          <w:b/>
          <w:bCs/>
        </w:rPr>
      </w:pPr>
      <w:r w:rsidRPr="004F01E9">
        <w:rPr>
          <w:b/>
          <w:bCs/>
        </w:rPr>
        <w:t>4. Risk Matrix - Ayush Bhandari</w:t>
      </w:r>
    </w:p>
    <w:p w14:paraId="572E6A01" w14:textId="77777777" w:rsidR="004F01E9" w:rsidRPr="004F01E9" w:rsidRDefault="004F01E9" w:rsidP="004F01E9">
      <w:pPr>
        <w:jc w:val="both"/>
      </w:pPr>
      <w:r w:rsidRPr="004F01E9">
        <w:t xml:space="preserve">Ayush Bhandari was assigned to prepare the project risk matrix. The matrix will organise the identified risks according to likelihood and impact and will clearly indicate the resulting risk level. </w:t>
      </w:r>
      <w:proofErr w:type="gramStart"/>
      <w:r w:rsidRPr="004F01E9">
        <w:t>Particular attention</w:t>
      </w:r>
      <w:proofErr w:type="gramEnd"/>
      <w:r w:rsidRPr="004F01E9">
        <w:t xml:space="preserve"> will be given to risks that affect AI integration, including external AI </w:t>
      </w:r>
      <w:r w:rsidRPr="004F01E9">
        <w:lastRenderedPageBreak/>
        <w:t>API availability, rate limits, integration issues, poor AI response accuracy, and other risks already identified during project planning.</w:t>
      </w:r>
    </w:p>
    <w:p w14:paraId="2AA584FA" w14:textId="77777777" w:rsidR="004F01E9" w:rsidRPr="004F01E9" w:rsidRDefault="004F01E9" w:rsidP="004F01E9">
      <w:pPr>
        <w:jc w:val="both"/>
      </w:pPr>
      <w:r w:rsidRPr="004F01E9">
        <w:t>The completed risk matrix will be checked against the existing risk-identification and mitigation plan so that the diagram and written project documentation remain consistent.</w:t>
      </w:r>
    </w:p>
    <w:p w14:paraId="2AEB31C7" w14:textId="77777777" w:rsidR="004F01E9" w:rsidRPr="004F01E9" w:rsidRDefault="004F01E9" w:rsidP="004F01E9">
      <w:pPr>
        <w:jc w:val="both"/>
        <w:rPr>
          <w:b/>
          <w:bCs/>
        </w:rPr>
      </w:pPr>
      <w:r w:rsidRPr="004F01E9">
        <w:rPr>
          <w:b/>
          <w:bCs/>
        </w:rPr>
        <w:t>5. ERD and Sequence Diagram Review</w:t>
      </w:r>
    </w:p>
    <w:p w14:paraId="1BE179A9" w14:textId="77777777" w:rsidR="004F01E9" w:rsidRPr="004F01E9" w:rsidRDefault="004F01E9" w:rsidP="004F01E9">
      <w:pPr>
        <w:jc w:val="both"/>
      </w:pPr>
      <w:r w:rsidRPr="004F01E9">
        <w:t>The team agreed to review the Entity Relationship Diagram (ERD) and the sequence diagram before making further changes. Each member will check whether the entities, relationships, message flow, and system interactions are consistent with the current design and with their individual development responsibilities.</w:t>
      </w:r>
    </w:p>
    <w:p w14:paraId="3404FE1F" w14:textId="77777777" w:rsidR="004F01E9" w:rsidRPr="004F01E9" w:rsidRDefault="004F01E9" w:rsidP="004F01E9">
      <w:pPr>
        <w:jc w:val="both"/>
      </w:pPr>
      <w:r w:rsidRPr="004F01E9">
        <w:t>Any issues, missing relationships, unclear interactions, or required changes identified during the review will be recorded and brought to the Monday meeting for discussion. The team will then agree on the final corrections before the diagrams are included in the updated project documentation.</w:t>
      </w:r>
    </w:p>
    <w:p w14:paraId="3E95A7CE" w14:textId="77777777" w:rsidR="004F01E9" w:rsidRPr="004F01E9" w:rsidRDefault="004F01E9" w:rsidP="004F01E9">
      <w:pPr>
        <w:jc w:val="both"/>
        <w:rPr>
          <w:b/>
          <w:bCs/>
        </w:rPr>
      </w:pPr>
      <w:r w:rsidRPr="004F01E9">
        <w:rPr>
          <w:b/>
          <w:bCs/>
        </w:rPr>
        <w:t xml:space="preserve">6. GitHub Issues and Workshop Activities - </w:t>
      </w:r>
      <w:proofErr w:type="spellStart"/>
      <w:r w:rsidRPr="004F01E9">
        <w:rPr>
          <w:b/>
          <w:bCs/>
        </w:rPr>
        <w:t>Prajita</w:t>
      </w:r>
      <w:proofErr w:type="spellEnd"/>
      <w:r w:rsidRPr="004F01E9">
        <w:rPr>
          <w:b/>
          <w:bCs/>
        </w:rPr>
        <w:t xml:space="preserve"> Bhandari</w:t>
      </w:r>
    </w:p>
    <w:p w14:paraId="0E535AB0" w14:textId="77777777" w:rsidR="004F01E9" w:rsidRPr="004F01E9" w:rsidRDefault="004F01E9" w:rsidP="004F01E9">
      <w:pPr>
        <w:jc w:val="both"/>
      </w:pPr>
      <w:proofErr w:type="spellStart"/>
      <w:r w:rsidRPr="004F01E9">
        <w:t>Prajita</w:t>
      </w:r>
      <w:proofErr w:type="spellEnd"/>
      <w:r w:rsidRPr="004F01E9">
        <w:t xml:space="preserve"> Bhandari will review the project issues and ensure that relevant workshop activities and technical problems are recorded in GitHub Issues. The issues should clearly describe the task or problem, the work completed or required, and any important development notes so that progress can be tracked and used as evidence of individual contribution.</w:t>
      </w:r>
    </w:p>
    <w:p w14:paraId="2ECAC50A" w14:textId="77777777" w:rsidR="004F01E9" w:rsidRPr="004F01E9" w:rsidRDefault="004F01E9" w:rsidP="004F01E9">
      <w:pPr>
        <w:jc w:val="both"/>
      </w:pPr>
      <w:r w:rsidRPr="004F01E9">
        <w:t>Backend-related problems, workshop implementation activities, and tasks that require follow-up should be represented as appropriate GitHub issues rather than remaining undocumented. The team agreed that issues should be updated as work progresses and closed only after the relevant activity or problem has been completed.</w:t>
      </w:r>
    </w:p>
    <w:p w14:paraId="33F5E5D4" w14:textId="77777777" w:rsidR="004F01E9" w:rsidRPr="004F01E9" w:rsidRDefault="004F01E9" w:rsidP="004F01E9">
      <w:pPr>
        <w:jc w:val="both"/>
        <w:rPr>
          <w:b/>
          <w:bCs/>
        </w:rPr>
      </w:pPr>
      <w:r w:rsidRPr="004F01E9">
        <w:rPr>
          <w:b/>
          <w:bCs/>
        </w:rPr>
        <w:t>7. Monday Review and Discussion</w:t>
      </w:r>
    </w:p>
    <w:p w14:paraId="7B7EBDA5" w14:textId="4A1CAC8F" w:rsidR="004F01E9" w:rsidRPr="004F01E9" w:rsidRDefault="004F01E9" w:rsidP="004F01E9">
      <w:pPr>
        <w:jc w:val="both"/>
      </w:pPr>
      <w:r w:rsidRPr="004F01E9">
        <w:t xml:space="preserve">The next Monday meeting will be used to review the separate UML work, confirm Ayush's functional and non-functional requirements and risk matrix, review </w:t>
      </w:r>
      <w:proofErr w:type="spellStart"/>
      <w:r w:rsidRPr="004F01E9">
        <w:t>Akrishta's</w:t>
      </w:r>
      <w:proofErr w:type="spellEnd"/>
      <w:r w:rsidRPr="004F01E9">
        <w:t xml:space="preserve"> UI design progress and discuss the ERD and sequence diagram findings. </w:t>
      </w:r>
      <w:proofErr w:type="spellStart"/>
      <w:r w:rsidRPr="004F01E9">
        <w:t>Prajita</w:t>
      </w:r>
      <w:proofErr w:type="spellEnd"/>
      <w:r w:rsidRPr="004F01E9">
        <w:t xml:space="preserve"> will also provide an update on GitHub issues and the inclusion of workshop activities. Any corrections agreed during the meeting will be assigned to the relevant member for completion.</w:t>
      </w:r>
    </w:p>
    <w:p w14:paraId="2159A838" w14:textId="77777777" w:rsidR="0066116B" w:rsidRPr="0066116B" w:rsidRDefault="0066116B" w:rsidP="002C1826">
      <w:pPr>
        <w:jc w:val="both"/>
        <w:rPr>
          <w:b/>
          <w:bCs/>
          <w:lang w:val="en-US"/>
        </w:rPr>
      </w:pPr>
    </w:p>
    <w:p w14:paraId="68168BFE" w14:textId="4CDE2762" w:rsidR="006E681C" w:rsidRDefault="006E681C" w:rsidP="002C1826">
      <w:pPr>
        <w:jc w:val="both"/>
        <w:rPr>
          <w:b/>
          <w:bCs/>
        </w:rPr>
      </w:pPr>
      <w:r>
        <w:rPr>
          <w:b/>
          <w:bCs/>
        </w:rPr>
        <w:t>Action Items</w:t>
      </w:r>
    </w:p>
    <w:tbl>
      <w:tblPr>
        <w:tblW w:w="9350" w:type="dxa"/>
        <w:tblCellMar>
          <w:top w:w="15" w:type="dxa"/>
          <w:left w:w="15" w:type="dxa"/>
          <w:bottom w:w="15" w:type="dxa"/>
          <w:right w:w="15" w:type="dxa"/>
        </w:tblCellMar>
        <w:tblLook w:val="04A0" w:firstRow="1" w:lastRow="0" w:firstColumn="1" w:lastColumn="0" w:noHBand="0" w:noVBand="1"/>
      </w:tblPr>
      <w:tblGrid>
        <w:gridCol w:w="687"/>
        <w:gridCol w:w="4411"/>
        <w:gridCol w:w="2268"/>
        <w:gridCol w:w="1984"/>
      </w:tblGrid>
      <w:tr w:rsidR="00303A85" w:rsidRPr="00303A85" w14:paraId="13666E82" w14:textId="77777777" w:rsidTr="00E36C6B">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994424" w14:textId="77777777" w:rsidR="00303A85" w:rsidRPr="00303A85" w:rsidRDefault="00303A85" w:rsidP="002C1826">
            <w:pPr>
              <w:spacing w:after="0" w:line="240" w:lineRule="auto"/>
              <w:jc w:val="both"/>
            </w:pPr>
            <w:proofErr w:type="spellStart"/>
            <w:proofErr w:type="gramStart"/>
            <w:r w:rsidRPr="00303A85">
              <w:rPr>
                <w:b/>
                <w:bCs/>
              </w:rPr>
              <w:t>S.No</w:t>
            </w:r>
            <w:proofErr w:type="spellEnd"/>
            <w:proofErr w:type="gramEnd"/>
          </w:p>
        </w:tc>
        <w:tc>
          <w:tcPr>
            <w:tcW w:w="441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D7E5BB" w14:textId="77777777" w:rsidR="00303A85" w:rsidRPr="00303A85" w:rsidRDefault="00303A85" w:rsidP="002C1826">
            <w:pPr>
              <w:spacing w:after="0" w:line="240" w:lineRule="auto"/>
              <w:jc w:val="both"/>
            </w:pPr>
            <w:r w:rsidRPr="00303A85">
              <w:rPr>
                <w:b/>
                <w:bCs/>
              </w:rPr>
              <w:t>Task Description</w:t>
            </w: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9509CE" w14:textId="77777777" w:rsidR="00303A85" w:rsidRPr="00303A85" w:rsidRDefault="00303A85" w:rsidP="002C1826">
            <w:pPr>
              <w:spacing w:after="0" w:line="240" w:lineRule="auto"/>
              <w:jc w:val="both"/>
            </w:pPr>
            <w:r w:rsidRPr="00303A85">
              <w:rPr>
                <w:b/>
                <w:bCs/>
              </w:rPr>
              <w:t>Allocated To</w:t>
            </w:r>
          </w:p>
        </w:tc>
        <w:tc>
          <w:tcPr>
            <w:tcW w:w="19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A5F9A0" w14:textId="77777777" w:rsidR="00303A85" w:rsidRPr="00303A85" w:rsidRDefault="00303A85" w:rsidP="002C1826">
            <w:pPr>
              <w:spacing w:after="0" w:line="240" w:lineRule="auto"/>
              <w:jc w:val="both"/>
            </w:pPr>
            <w:r w:rsidRPr="00303A85">
              <w:rPr>
                <w:b/>
                <w:bCs/>
              </w:rPr>
              <w:t>Proposed Completion Date</w:t>
            </w:r>
          </w:p>
        </w:tc>
      </w:tr>
      <w:tr w:rsidR="00303A85" w:rsidRPr="00303A85" w14:paraId="6FA5D5CC" w14:textId="77777777" w:rsidTr="00E36C6B">
        <w:trPr>
          <w:trHeight w:val="10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AA1C9C" w14:textId="77777777" w:rsidR="00303A85" w:rsidRPr="00303A85" w:rsidRDefault="00303A85" w:rsidP="002C1826">
            <w:pPr>
              <w:spacing w:after="0" w:line="240" w:lineRule="auto"/>
              <w:jc w:val="both"/>
            </w:pPr>
            <w:r w:rsidRPr="00303A85">
              <w:t>1</w:t>
            </w:r>
          </w:p>
        </w:tc>
        <w:tc>
          <w:tcPr>
            <w:tcW w:w="441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186D08" w14:textId="5B8A514B" w:rsidR="00303A85" w:rsidRPr="00303A85" w:rsidRDefault="004F01E9" w:rsidP="002C1826">
            <w:pPr>
              <w:spacing w:after="0" w:line="240" w:lineRule="auto"/>
              <w:jc w:val="both"/>
            </w:pPr>
            <w:r w:rsidRPr="004F01E9">
              <w:rPr>
                <w:rFonts w:asciiTheme="minorHAnsi" w:hAnsiTheme="minorHAnsi"/>
                <w:szCs w:val="24"/>
              </w:rPr>
              <w:t>Prepare a separate UML diagram for the assigned project area</w:t>
            </w: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A8C6E1" w14:textId="77777777" w:rsidR="00E36C6B" w:rsidRPr="00233E08" w:rsidRDefault="00E36C6B" w:rsidP="00E36C6B">
            <w:pPr>
              <w:pStyle w:val="Compact"/>
              <w:jc w:val="both"/>
            </w:pPr>
            <w:r w:rsidRPr="00233E08">
              <w:t>All Members</w:t>
            </w:r>
          </w:p>
          <w:p w14:paraId="4C1B9603" w14:textId="4ACC98E2" w:rsidR="00303A85" w:rsidRPr="00303A85" w:rsidRDefault="00303A85" w:rsidP="002C1826">
            <w:pPr>
              <w:spacing w:after="0" w:line="240" w:lineRule="auto"/>
              <w:jc w:val="both"/>
            </w:pPr>
          </w:p>
        </w:tc>
        <w:tc>
          <w:tcPr>
            <w:tcW w:w="19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CDC07B" w14:textId="518A2889" w:rsidR="00E36C6B" w:rsidRPr="00233E08" w:rsidRDefault="004F01E9" w:rsidP="00E36C6B">
            <w:pPr>
              <w:pStyle w:val="Compact"/>
              <w:jc w:val="both"/>
            </w:pPr>
            <w:r>
              <w:t>17</w:t>
            </w:r>
            <w:r w:rsidR="00E36C6B" w:rsidRPr="00233E08">
              <w:t>-08-2026</w:t>
            </w:r>
          </w:p>
          <w:p w14:paraId="5956BD37" w14:textId="6E67CDD6" w:rsidR="00303A85" w:rsidRPr="00303A85" w:rsidRDefault="00303A85" w:rsidP="002C1826">
            <w:pPr>
              <w:spacing w:after="0" w:line="240" w:lineRule="auto"/>
              <w:jc w:val="both"/>
            </w:pPr>
          </w:p>
        </w:tc>
      </w:tr>
      <w:tr w:rsidR="00303A85" w:rsidRPr="00303A85" w14:paraId="0A9D3D5F" w14:textId="77777777" w:rsidTr="00E36C6B">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07E5C0" w14:textId="77777777" w:rsidR="00303A85" w:rsidRPr="00303A85" w:rsidRDefault="00303A85" w:rsidP="002C1826">
            <w:pPr>
              <w:spacing w:after="0" w:line="240" w:lineRule="auto"/>
              <w:jc w:val="both"/>
            </w:pPr>
            <w:r w:rsidRPr="00303A85">
              <w:t>2</w:t>
            </w:r>
          </w:p>
        </w:tc>
        <w:tc>
          <w:tcPr>
            <w:tcW w:w="441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05CD4A" w14:textId="5BEF0EB3" w:rsidR="00303A85" w:rsidRPr="00303A85" w:rsidRDefault="004F01E9" w:rsidP="002C1826">
            <w:pPr>
              <w:spacing w:after="0" w:line="240" w:lineRule="auto"/>
              <w:jc w:val="both"/>
            </w:pPr>
            <w:r w:rsidRPr="004F01E9">
              <w:rPr>
                <w:rFonts w:asciiTheme="minorHAnsi" w:hAnsiTheme="minorHAnsi"/>
                <w:szCs w:val="24"/>
              </w:rPr>
              <w:t>Prepare functional requirements for the AI integration subsystem</w:t>
            </w: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A18837" w14:textId="3CCAA247" w:rsidR="00303A85" w:rsidRPr="00303A85" w:rsidRDefault="004F01E9" w:rsidP="004F01E9">
            <w:pPr>
              <w:pStyle w:val="Compact"/>
              <w:jc w:val="both"/>
            </w:pPr>
            <w:r w:rsidRPr="00233E08">
              <w:t>Ayush Bhandari</w:t>
            </w:r>
          </w:p>
        </w:tc>
        <w:tc>
          <w:tcPr>
            <w:tcW w:w="19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C93614" w14:textId="272A2570" w:rsidR="00E36C6B" w:rsidRPr="00233E08" w:rsidRDefault="004F01E9" w:rsidP="00E36C6B">
            <w:pPr>
              <w:pStyle w:val="Compact"/>
              <w:jc w:val="both"/>
            </w:pPr>
            <w:r>
              <w:t>17</w:t>
            </w:r>
            <w:r w:rsidR="00E36C6B" w:rsidRPr="00233E08">
              <w:t>-08-2026</w:t>
            </w:r>
          </w:p>
          <w:p w14:paraId="46F39B65" w14:textId="4DB36357" w:rsidR="00303A85" w:rsidRPr="00303A85" w:rsidRDefault="00303A85" w:rsidP="002C1826">
            <w:pPr>
              <w:spacing w:after="0" w:line="240" w:lineRule="auto"/>
              <w:jc w:val="both"/>
            </w:pPr>
          </w:p>
        </w:tc>
      </w:tr>
      <w:tr w:rsidR="00303A85" w:rsidRPr="00303A85" w14:paraId="1F635C99" w14:textId="77777777" w:rsidTr="00E36C6B">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482A85" w14:textId="77777777" w:rsidR="00303A85" w:rsidRPr="00303A85" w:rsidRDefault="00303A85" w:rsidP="002C1826">
            <w:pPr>
              <w:spacing w:after="0" w:line="240" w:lineRule="auto"/>
              <w:jc w:val="both"/>
            </w:pPr>
            <w:r w:rsidRPr="00303A85">
              <w:lastRenderedPageBreak/>
              <w:t>3</w:t>
            </w:r>
          </w:p>
        </w:tc>
        <w:tc>
          <w:tcPr>
            <w:tcW w:w="441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941551" w14:textId="2EB59D4E" w:rsidR="00303A85" w:rsidRPr="00303A85" w:rsidRDefault="004F01E9" w:rsidP="002C1826">
            <w:pPr>
              <w:spacing w:after="0" w:line="240" w:lineRule="auto"/>
              <w:jc w:val="both"/>
            </w:pPr>
            <w:r w:rsidRPr="004F01E9">
              <w:rPr>
                <w:rFonts w:asciiTheme="minorHAnsi" w:hAnsiTheme="minorHAnsi"/>
                <w:szCs w:val="24"/>
              </w:rPr>
              <w:t>Prepare non-functional requirements for the AI integration subsystem</w:t>
            </w: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02BEF0" w14:textId="3B672418" w:rsidR="00303A85" w:rsidRPr="00303A85" w:rsidRDefault="004F01E9" w:rsidP="002C1826">
            <w:pPr>
              <w:spacing w:after="0" w:line="240" w:lineRule="auto"/>
              <w:jc w:val="both"/>
            </w:pPr>
            <w:r w:rsidRPr="004F01E9">
              <w:rPr>
                <w:rFonts w:asciiTheme="minorHAnsi" w:hAnsiTheme="minorHAnsi"/>
                <w:szCs w:val="24"/>
              </w:rPr>
              <w:t>Ayush Bhandari</w:t>
            </w:r>
            <w:r w:rsidRPr="004F01E9">
              <w:rPr>
                <w:rFonts w:asciiTheme="minorHAnsi" w:hAnsiTheme="minorHAnsi"/>
                <w:szCs w:val="24"/>
              </w:rPr>
              <w:t xml:space="preserve"> </w:t>
            </w:r>
          </w:p>
        </w:tc>
        <w:tc>
          <w:tcPr>
            <w:tcW w:w="19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4893F3" w14:textId="36648B4B" w:rsidR="00E36C6B" w:rsidRPr="00233E08" w:rsidRDefault="004F01E9" w:rsidP="00E36C6B">
            <w:pPr>
              <w:pStyle w:val="Compact"/>
              <w:jc w:val="both"/>
            </w:pPr>
            <w:r>
              <w:t>17</w:t>
            </w:r>
            <w:r w:rsidR="00E36C6B" w:rsidRPr="00233E08">
              <w:t>-08-2026</w:t>
            </w:r>
          </w:p>
          <w:p w14:paraId="2463AFFE" w14:textId="04A15D74" w:rsidR="00303A85" w:rsidRPr="00303A85" w:rsidRDefault="00303A85" w:rsidP="002C1826">
            <w:pPr>
              <w:spacing w:after="0" w:line="240" w:lineRule="auto"/>
              <w:jc w:val="both"/>
            </w:pPr>
          </w:p>
        </w:tc>
      </w:tr>
      <w:tr w:rsidR="00303A85" w:rsidRPr="00303A85" w14:paraId="25B0A775" w14:textId="77777777" w:rsidTr="00E36C6B">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E40B56" w14:textId="77777777" w:rsidR="00303A85" w:rsidRPr="00303A85" w:rsidRDefault="00303A85" w:rsidP="002C1826">
            <w:pPr>
              <w:spacing w:after="0" w:line="240" w:lineRule="auto"/>
              <w:jc w:val="both"/>
            </w:pPr>
            <w:r w:rsidRPr="00303A85">
              <w:t>4</w:t>
            </w:r>
          </w:p>
        </w:tc>
        <w:tc>
          <w:tcPr>
            <w:tcW w:w="441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93AD18" w14:textId="657B6886" w:rsidR="00303A85" w:rsidRPr="00303A85" w:rsidRDefault="004F01E9" w:rsidP="002C1826">
            <w:pPr>
              <w:spacing w:after="0" w:line="240" w:lineRule="auto"/>
              <w:jc w:val="both"/>
            </w:pPr>
            <w:r w:rsidRPr="004F01E9">
              <w:rPr>
                <w:rFonts w:asciiTheme="minorHAnsi" w:hAnsiTheme="minorHAnsi"/>
                <w:szCs w:val="24"/>
              </w:rPr>
              <w:t>Prepare and verify the project risk matrix</w:t>
            </w: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645D2B" w14:textId="3980C5A7" w:rsidR="00303A85" w:rsidRPr="004F01E9" w:rsidRDefault="004F01E9" w:rsidP="002C1826">
            <w:pPr>
              <w:spacing w:after="0" w:line="240" w:lineRule="auto"/>
              <w:jc w:val="both"/>
              <w:rPr>
                <w:rFonts w:asciiTheme="minorHAnsi" w:hAnsiTheme="minorHAnsi" w:cstheme="minorHAnsi"/>
              </w:rPr>
            </w:pPr>
            <w:r w:rsidRPr="004F01E9">
              <w:rPr>
                <w:rFonts w:asciiTheme="minorHAnsi" w:hAnsiTheme="minorHAnsi" w:cstheme="minorHAnsi"/>
              </w:rPr>
              <w:t>Ayush Bhandari</w:t>
            </w:r>
          </w:p>
        </w:tc>
        <w:tc>
          <w:tcPr>
            <w:tcW w:w="19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399F04" w14:textId="65230EFB" w:rsidR="00E36C6B" w:rsidRPr="00233E08" w:rsidRDefault="004F01E9" w:rsidP="00E36C6B">
            <w:pPr>
              <w:pStyle w:val="Compact"/>
              <w:jc w:val="both"/>
            </w:pPr>
            <w:r>
              <w:t>17</w:t>
            </w:r>
            <w:r w:rsidR="00E36C6B" w:rsidRPr="00233E08">
              <w:t>-08-2026</w:t>
            </w:r>
          </w:p>
          <w:p w14:paraId="7557003A" w14:textId="62EBFCE6" w:rsidR="00303A85" w:rsidRPr="00303A85" w:rsidRDefault="00303A85" w:rsidP="002C1826">
            <w:pPr>
              <w:spacing w:after="0" w:line="240" w:lineRule="auto"/>
              <w:jc w:val="both"/>
            </w:pPr>
          </w:p>
        </w:tc>
      </w:tr>
      <w:tr w:rsidR="00303A85" w:rsidRPr="00303A85" w14:paraId="3B5F3E11" w14:textId="77777777" w:rsidTr="00E36C6B">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150D0C" w14:textId="77777777" w:rsidR="00303A85" w:rsidRPr="00303A85" w:rsidRDefault="00303A85" w:rsidP="002C1826">
            <w:pPr>
              <w:spacing w:after="0" w:line="240" w:lineRule="auto"/>
              <w:jc w:val="both"/>
            </w:pPr>
            <w:r w:rsidRPr="00303A85">
              <w:t>5</w:t>
            </w:r>
          </w:p>
        </w:tc>
        <w:tc>
          <w:tcPr>
            <w:tcW w:w="441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A23B29" w14:textId="631DA265" w:rsidR="00303A85" w:rsidRPr="00303A85" w:rsidRDefault="004F01E9" w:rsidP="002C1826">
            <w:pPr>
              <w:spacing w:after="0" w:line="240" w:lineRule="auto"/>
              <w:jc w:val="both"/>
            </w:pPr>
            <w:r w:rsidRPr="004F01E9">
              <w:rPr>
                <w:rFonts w:asciiTheme="minorHAnsi" w:hAnsiTheme="minorHAnsi"/>
                <w:szCs w:val="24"/>
              </w:rPr>
              <w:t>Continue and refine the system UI design</w:t>
            </w: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C45767" w14:textId="5D00FE37" w:rsidR="00303A85" w:rsidRPr="00303A85" w:rsidRDefault="004F01E9" w:rsidP="002C1826">
            <w:pPr>
              <w:spacing w:after="0" w:line="240" w:lineRule="auto"/>
              <w:jc w:val="both"/>
            </w:pPr>
            <w:proofErr w:type="spellStart"/>
            <w:r w:rsidRPr="004F01E9">
              <w:rPr>
                <w:rFonts w:asciiTheme="minorHAnsi" w:hAnsiTheme="minorHAnsi"/>
                <w:szCs w:val="24"/>
              </w:rPr>
              <w:t>Akrishta</w:t>
            </w:r>
            <w:proofErr w:type="spellEnd"/>
            <w:r w:rsidRPr="004F01E9">
              <w:rPr>
                <w:rFonts w:asciiTheme="minorHAnsi" w:hAnsiTheme="minorHAnsi"/>
                <w:szCs w:val="24"/>
              </w:rPr>
              <w:t xml:space="preserve"> Ale</w:t>
            </w:r>
            <w:r w:rsidRPr="004F01E9">
              <w:rPr>
                <w:rFonts w:asciiTheme="minorHAnsi" w:hAnsiTheme="minorHAnsi"/>
                <w:szCs w:val="24"/>
              </w:rPr>
              <w:t xml:space="preserve"> </w:t>
            </w:r>
          </w:p>
        </w:tc>
        <w:tc>
          <w:tcPr>
            <w:tcW w:w="19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8C30E7" w14:textId="2CC9CC36" w:rsidR="00E36C6B" w:rsidRPr="00233E08" w:rsidRDefault="004F01E9" w:rsidP="00E36C6B">
            <w:pPr>
              <w:pStyle w:val="Compact"/>
              <w:jc w:val="both"/>
            </w:pPr>
            <w:r>
              <w:t>17</w:t>
            </w:r>
            <w:r w:rsidR="00E36C6B" w:rsidRPr="00233E08">
              <w:t>-08-2026</w:t>
            </w:r>
          </w:p>
          <w:p w14:paraId="7459FD81" w14:textId="09EBF883" w:rsidR="00303A85" w:rsidRPr="00303A85" w:rsidRDefault="00303A85" w:rsidP="002C1826">
            <w:pPr>
              <w:spacing w:after="0" w:line="240" w:lineRule="auto"/>
              <w:jc w:val="both"/>
            </w:pPr>
          </w:p>
        </w:tc>
      </w:tr>
      <w:tr w:rsidR="00303A85" w:rsidRPr="00303A85" w14:paraId="4D4BBE1D" w14:textId="77777777" w:rsidTr="00E36C6B">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DCE3EC" w14:textId="77777777" w:rsidR="00303A85" w:rsidRPr="00303A85" w:rsidRDefault="00303A85" w:rsidP="002C1826">
            <w:pPr>
              <w:spacing w:after="0" w:line="240" w:lineRule="auto"/>
              <w:jc w:val="both"/>
            </w:pPr>
            <w:r w:rsidRPr="00303A85">
              <w:t>6</w:t>
            </w:r>
          </w:p>
        </w:tc>
        <w:tc>
          <w:tcPr>
            <w:tcW w:w="441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20B517" w14:textId="116A0A92" w:rsidR="00303A85" w:rsidRPr="00303A85" w:rsidRDefault="004F01E9" w:rsidP="002C1826">
            <w:pPr>
              <w:spacing w:after="0" w:line="240" w:lineRule="auto"/>
              <w:jc w:val="both"/>
            </w:pPr>
            <w:r w:rsidRPr="004F01E9">
              <w:rPr>
                <w:rFonts w:asciiTheme="minorHAnsi" w:hAnsiTheme="minorHAnsi"/>
                <w:szCs w:val="24"/>
              </w:rPr>
              <w:t>Review the ERD and sequence diagram and record issues for discussion</w:t>
            </w: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21ACA3" w14:textId="77777777" w:rsidR="004F01E9" w:rsidRPr="00233E08" w:rsidRDefault="004F01E9" w:rsidP="004F01E9">
            <w:pPr>
              <w:pStyle w:val="Compact"/>
              <w:jc w:val="both"/>
            </w:pPr>
            <w:r w:rsidRPr="00233E08">
              <w:t>All Members</w:t>
            </w:r>
          </w:p>
          <w:p w14:paraId="49D023D3" w14:textId="3B555506" w:rsidR="00303A85" w:rsidRPr="00303A85" w:rsidRDefault="00303A85" w:rsidP="002C1826">
            <w:pPr>
              <w:spacing w:after="0" w:line="240" w:lineRule="auto"/>
              <w:jc w:val="both"/>
            </w:pPr>
          </w:p>
        </w:tc>
        <w:tc>
          <w:tcPr>
            <w:tcW w:w="19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5613BB" w14:textId="02526B26" w:rsidR="00E36C6B" w:rsidRPr="00233E08" w:rsidRDefault="004F01E9" w:rsidP="00E36C6B">
            <w:pPr>
              <w:pStyle w:val="Compact"/>
              <w:jc w:val="both"/>
            </w:pPr>
            <w:r>
              <w:t>17</w:t>
            </w:r>
            <w:r w:rsidR="00E36C6B" w:rsidRPr="00233E08">
              <w:t>-08-2026</w:t>
            </w:r>
          </w:p>
          <w:p w14:paraId="50FB21C7" w14:textId="67F53906" w:rsidR="00303A85" w:rsidRPr="00303A85" w:rsidRDefault="00303A85" w:rsidP="002C1826">
            <w:pPr>
              <w:spacing w:after="0" w:line="240" w:lineRule="auto"/>
              <w:jc w:val="both"/>
            </w:pPr>
          </w:p>
        </w:tc>
      </w:tr>
      <w:tr w:rsidR="00303A85" w:rsidRPr="00303A85" w14:paraId="31D8192D" w14:textId="77777777" w:rsidTr="00E36C6B">
        <w:trPr>
          <w:trHeight w:val="10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C92ACF" w14:textId="77777777" w:rsidR="00303A85" w:rsidRPr="00303A85" w:rsidRDefault="00303A85" w:rsidP="002C1826">
            <w:pPr>
              <w:spacing w:after="0" w:line="240" w:lineRule="auto"/>
              <w:jc w:val="both"/>
            </w:pPr>
            <w:r w:rsidRPr="00303A85">
              <w:t>7</w:t>
            </w:r>
          </w:p>
        </w:tc>
        <w:tc>
          <w:tcPr>
            <w:tcW w:w="441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7C43F4" w14:textId="74ACBC3C" w:rsidR="00303A85" w:rsidRPr="00303A85" w:rsidRDefault="004F01E9" w:rsidP="002C1826">
            <w:pPr>
              <w:spacing w:after="0" w:line="240" w:lineRule="auto"/>
              <w:jc w:val="both"/>
            </w:pPr>
            <w:r w:rsidRPr="004F01E9">
              <w:rPr>
                <w:rFonts w:asciiTheme="minorHAnsi" w:hAnsiTheme="minorHAnsi"/>
                <w:szCs w:val="24"/>
              </w:rPr>
              <w:t>Create/update GitHub issues and include relevant workshop activities</w:t>
            </w: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47D21E" w14:textId="77777777" w:rsidR="00303A85" w:rsidRPr="00303A85" w:rsidRDefault="00303A85" w:rsidP="002C1826">
            <w:pPr>
              <w:spacing w:after="0" w:line="240" w:lineRule="auto"/>
              <w:jc w:val="both"/>
            </w:pPr>
            <w:proofErr w:type="spellStart"/>
            <w:r w:rsidRPr="00303A85">
              <w:t>Prajita</w:t>
            </w:r>
            <w:proofErr w:type="spellEnd"/>
            <w:r w:rsidRPr="00303A85">
              <w:t xml:space="preserve"> Bhandari</w:t>
            </w:r>
          </w:p>
        </w:tc>
        <w:tc>
          <w:tcPr>
            <w:tcW w:w="19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58C451" w14:textId="04CAAF37" w:rsidR="00E36C6B" w:rsidRPr="00233E08" w:rsidRDefault="004F01E9" w:rsidP="00E36C6B">
            <w:pPr>
              <w:pStyle w:val="Compact"/>
              <w:jc w:val="both"/>
            </w:pPr>
            <w:r>
              <w:t>17</w:t>
            </w:r>
            <w:r w:rsidR="00E36C6B" w:rsidRPr="00233E08">
              <w:t>-08-2026</w:t>
            </w:r>
          </w:p>
          <w:p w14:paraId="515480A5" w14:textId="46329E0C" w:rsidR="00303A85" w:rsidRPr="00303A85" w:rsidRDefault="00303A85" w:rsidP="002C1826">
            <w:pPr>
              <w:spacing w:after="0" w:line="240" w:lineRule="auto"/>
              <w:jc w:val="both"/>
            </w:pPr>
          </w:p>
        </w:tc>
      </w:tr>
      <w:tr w:rsidR="00E36C6B" w:rsidRPr="00303A85" w14:paraId="479FF66D" w14:textId="77777777" w:rsidTr="00E36C6B">
        <w:trPr>
          <w:trHeight w:val="10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4AA804" w14:textId="77777777" w:rsidR="00E36C6B" w:rsidRPr="00303A85" w:rsidRDefault="00E36C6B" w:rsidP="00E36C6B">
            <w:pPr>
              <w:spacing w:after="0" w:line="240" w:lineRule="auto"/>
              <w:jc w:val="both"/>
            </w:pPr>
            <w:r w:rsidRPr="00303A85">
              <w:t>8</w:t>
            </w:r>
          </w:p>
        </w:tc>
        <w:tc>
          <w:tcPr>
            <w:tcW w:w="441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1C8509" w14:textId="7331568E" w:rsidR="00E36C6B" w:rsidRPr="00303A85" w:rsidRDefault="004F01E9" w:rsidP="00E36C6B">
            <w:pPr>
              <w:spacing w:after="0" w:line="240" w:lineRule="auto"/>
              <w:jc w:val="both"/>
            </w:pPr>
            <w:r w:rsidRPr="004F01E9">
              <w:rPr>
                <w:rFonts w:asciiTheme="minorHAnsi" w:hAnsiTheme="minorHAnsi"/>
                <w:szCs w:val="24"/>
              </w:rPr>
              <w:t>Discuss ERD, sequence diagram, UML work, requirements, UI design and risk matrix at Monday meeting</w:t>
            </w: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678391" w14:textId="77777777" w:rsidR="004F01E9" w:rsidRPr="00233E08" w:rsidRDefault="004F01E9" w:rsidP="004F01E9">
            <w:pPr>
              <w:pStyle w:val="Compact"/>
              <w:jc w:val="both"/>
            </w:pPr>
            <w:r w:rsidRPr="00233E08">
              <w:t>All Members</w:t>
            </w:r>
          </w:p>
          <w:p w14:paraId="3A286D1B" w14:textId="13E8C202" w:rsidR="00E36C6B" w:rsidRPr="00303A85" w:rsidRDefault="00E36C6B" w:rsidP="00E36C6B">
            <w:pPr>
              <w:spacing w:after="0" w:line="240" w:lineRule="auto"/>
              <w:jc w:val="both"/>
            </w:pPr>
          </w:p>
        </w:tc>
        <w:tc>
          <w:tcPr>
            <w:tcW w:w="19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197510" w14:textId="63CA67F6" w:rsidR="00E36C6B" w:rsidRPr="00233E08" w:rsidRDefault="004F01E9" w:rsidP="00E36C6B">
            <w:pPr>
              <w:pStyle w:val="Compact"/>
              <w:jc w:val="both"/>
            </w:pPr>
            <w:r>
              <w:t>17</w:t>
            </w:r>
            <w:r w:rsidR="00E36C6B" w:rsidRPr="00233E08">
              <w:t>-08-2026</w:t>
            </w:r>
          </w:p>
          <w:p w14:paraId="3BEE7F8C" w14:textId="436503F0" w:rsidR="00E36C6B" w:rsidRPr="00303A85" w:rsidRDefault="00E36C6B" w:rsidP="00E36C6B">
            <w:pPr>
              <w:spacing w:after="0" w:line="240" w:lineRule="auto"/>
              <w:jc w:val="both"/>
            </w:pPr>
          </w:p>
        </w:tc>
      </w:tr>
    </w:tbl>
    <w:p w14:paraId="58186907" w14:textId="77777777" w:rsidR="006E681C" w:rsidRDefault="006E681C" w:rsidP="002C1826">
      <w:pPr>
        <w:jc w:val="both"/>
      </w:pPr>
    </w:p>
    <w:p w14:paraId="3B820ADC" w14:textId="1322FBD1" w:rsidR="006E681C" w:rsidRDefault="006E681C" w:rsidP="002C1826">
      <w:pPr>
        <w:jc w:val="both"/>
        <w:rPr>
          <w:b/>
          <w:bCs/>
        </w:rPr>
      </w:pPr>
      <w:r>
        <w:rPr>
          <w:b/>
          <w:bCs/>
        </w:rPr>
        <w:t xml:space="preserve">Meeting Closed Time: </w:t>
      </w:r>
      <w:r w:rsidR="004F01E9">
        <w:t>0</w:t>
      </w:r>
      <w:r w:rsidR="003404D0" w:rsidRPr="00E36C6B">
        <w:t>9:</w:t>
      </w:r>
      <w:r w:rsidR="004F01E9">
        <w:t>50</w:t>
      </w:r>
      <w:r w:rsidR="003404D0" w:rsidRPr="00E36C6B">
        <w:t xml:space="preserve"> </w:t>
      </w:r>
      <w:r w:rsidR="004F01E9">
        <w:t>A</w:t>
      </w:r>
      <w:r w:rsidR="003404D0" w:rsidRPr="00E36C6B">
        <w:t>M</w:t>
      </w:r>
    </w:p>
    <w:p w14:paraId="3587DB6B" w14:textId="24728480" w:rsidR="00303A85" w:rsidRDefault="00303A85" w:rsidP="002C1826">
      <w:pPr>
        <w:jc w:val="both"/>
        <w:rPr>
          <w:b/>
          <w:bCs/>
        </w:rPr>
      </w:pPr>
      <w:r w:rsidRPr="00303A85">
        <w:rPr>
          <w:b/>
          <w:bCs/>
        </w:rPr>
        <w:t xml:space="preserve">Next Meeting Date: </w:t>
      </w:r>
      <w:r w:rsidR="004F01E9">
        <w:t>1</w:t>
      </w:r>
      <w:r w:rsidR="00E36C6B" w:rsidRPr="00E36C6B">
        <w:t>7</w:t>
      </w:r>
      <w:r w:rsidRPr="00E36C6B">
        <w:t>-0</w:t>
      </w:r>
      <w:r w:rsidR="00E36C6B" w:rsidRPr="00E36C6B">
        <w:t>8</w:t>
      </w:r>
      <w:r w:rsidRPr="00E36C6B">
        <w:t>-2026</w:t>
      </w:r>
    </w:p>
    <w:p w14:paraId="0C7C71B2" w14:textId="77777777" w:rsidR="00303A85" w:rsidRPr="00303A85" w:rsidRDefault="00303A85" w:rsidP="002C1826">
      <w:pPr>
        <w:jc w:val="both"/>
        <w:rPr>
          <w:b/>
          <w:bCs/>
        </w:rPr>
      </w:pPr>
      <w:r w:rsidRPr="00303A85">
        <w:rPr>
          <w:b/>
          <w:bCs/>
        </w:rPr>
        <w:t>Meeting Summary</w:t>
      </w:r>
    </w:p>
    <w:p w14:paraId="55963007" w14:textId="79595A3D" w:rsidR="00DF2F04" w:rsidRDefault="00DF2F04" w:rsidP="00DF2F04">
      <w:pPr>
        <w:pStyle w:val="NormalWeb"/>
        <w:shd w:val="clear" w:color="auto" w:fill="FFFFFF"/>
        <w:spacing w:before="0" w:beforeAutospacing="0" w:after="0" w:afterAutospacing="0"/>
        <w:rPr>
          <w:color w:val="000000"/>
          <w:sz w:val="27"/>
          <w:szCs w:val="27"/>
        </w:rPr>
      </w:pPr>
      <w:r>
        <w:rPr>
          <w:rFonts w:ascii="Calibri" w:hAnsi="Calibri" w:cs="Calibri"/>
          <w:color w:val="000000"/>
          <w:sz w:val="22"/>
          <w:szCs w:val="22"/>
        </w:rPr>
        <w:t>The meeting focused on the next set of analysis, desig</w:t>
      </w:r>
      <w:r>
        <w:rPr>
          <w:rFonts w:ascii="Calibri" w:hAnsi="Calibri" w:cs="Calibri"/>
          <w:color w:val="000000"/>
          <w:sz w:val="22"/>
          <w:szCs w:val="22"/>
        </w:rPr>
        <w:t>n</w:t>
      </w:r>
      <w:r>
        <w:rPr>
          <w:rFonts w:ascii="Calibri" w:hAnsi="Calibri" w:cs="Calibri"/>
          <w:color w:val="000000"/>
          <w:sz w:val="22"/>
          <w:szCs w:val="22"/>
        </w:rPr>
        <w:t xml:space="preserve"> and documentation tasks for the AI-Based Customer Support Automation System. The team agreed that UML diagrams will be prepared separately so that individual contributions are clearly represented before the designs are reviewed together.</w:t>
      </w:r>
    </w:p>
    <w:p w14:paraId="7DBD66DD" w14:textId="77777777" w:rsidR="00DF2F04" w:rsidRDefault="00DF2F04" w:rsidP="00DF2F04">
      <w:pPr>
        <w:pStyle w:val="NormalWeb"/>
        <w:shd w:val="clear" w:color="auto" w:fill="FFFFFF"/>
        <w:spacing w:before="0" w:beforeAutospacing="0" w:after="0" w:afterAutospacing="0"/>
        <w:rPr>
          <w:color w:val="000000"/>
          <w:sz w:val="27"/>
          <w:szCs w:val="27"/>
        </w:rPr>
      </w:pPr>
      <w:r>
        <w:rPr>
          <w:rFonts w:ascii="Calibri" w:hAnsi="Calibri" w:cs="Calibri"/>
          <w:color w:val="000000"/>
          <w:sz w:val="22"/>
          <w:szCs w:val="22"/>
        </w:rPr>
        <w:t xml:space="preserve">Ayush Bhandari will prepare the functional and non-functional requirements for the AI integration subsystem and complete the project risk matrix. </w:t>
      </w:r>
      <w:proofErr w:type="spellStart"/>
      <w:r>
        <w:rPr>
          <w:rFonts w:ascii="Calibri" w:hAnsi="Calibri" w:cs="Calibri"/>
          <w:color w:val="000000"/>
          <w:sz w:val="22"/>
          <w:szCs w:val="22"/>
        </w:rPr>
        <w:t>Akrishta</w:t>
      </w:r>
      <w:proofErr w:type="spellEnd"/>
      <w:r>
        <w:rPr>
          <w:rFonts w:ascii="Calibri" w:hAnsi="Calibri" w:cs="Calibri"/>
          <w:color w:val="000000"/>
          <w:sz w:val="22"/>
          <w:szCs w:val="22"/>
        </w:rPr>
        <w:t xml:space="preserve"> Ale will continue the UI design work. The ERD and sequence diagram will be reviewed by all members, with identified issues to be discussed during the Monday meeting.</w:t>
      </w:r>
    </w:p>
    <w:p w14:paraId="662022D2" w14:textId="73E7DE9A" w:rsidR="00DF2F04" w:rsidRDefault="00DF2F04" w:rsidP="00DF2F04">
      <w:pPr>
        <w:pStyle w:val="NormalWeb"/>
        <w:shd w:val="clear" w:color="auto" w:fill="FFFFFF"/>
        <w:spacing w:before="0" w:beforeAutospacing="0" w:after="0" w:afterAutospacing="0"/>
        <w:rPr>
          <w:color w:val="000000"/>
          <w:sz w:val="27"/>
          <w:szCs w:val="27"/>
        </w:rPr>
      </w:pPr>
      <w:proofErr w:type="spellStart"/>
      <w:r>
        <w:rPr>
          <w:rFonts w:ascii="Calibri" w:hAnsi="Calibri" w:cs="Calibri"/>
          <w:color w:val="000000"/>
          <w:sz w:val="22"/>
          <w:szCs w:val="22"/>
        </w:rPr>
        <w:t>Prajita</w:t>
      </w:r>
      <w:proofErr w:type="spellEnd"/>
      <w:r>
        <w:rPr>
          <w:rFonts w:ascii="Calibri" w:hAnsi="Calibri" w:cs="Calibri"/>
          <w:color w:val="000000"/>
          <w:sz w:val="22"/>
          <w:szCs w:val="22"/>
        </w:rPr>
        <w:t xml:space="preserve"> Bhandari will ensure that relevant technical issues and workshop activities are properly recorded through GitHub Issues. The Monday review will be used to confirm the diagrams, requirements, risk matrix, UI progress and any corrections needed before the next stage of development and documentation.</w:t>
      </w:r>
    </w:p>
    <w:p w14:paraId="2DE38BCD" w14:textId="72C39E20" w:rsidR="00E36C6B" w:rsidRDefault="00E36C6B" w:rsidP="00E36C6B">
      <w:pPr>
        <w:pStyle w:val="BodyText"/>
      </w:pPr>
    </w:p>
    <w:p w14:paraId="06E7612F" w14:textId="77777777" w:rsidR="007A0923" w:rsidRDefault="007A0923" w:rsidP="002C1826">
      <w:pPr>
        <w:jc w:val="both"/>
      </w:pPr>
    </w:p>
    <w:sectPr w:rsidR="007A09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FD72C8"/>
    <w:multiLevelType w:val="hybridMultilevel"/>
    <w:tmpl w:val="7416FE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7E7242E"/>
    <w:multiLevelType w:val="hybridMultilevel"/>
    <w:tmpl w:val="84AC3E3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 w15:restartNumberingAfterBreak="0">
    <w:nsid w:val="50A57E45"/>
    <w:multiLevelType w:val="hybridMultilevel"/>
    <w:tmpl w:val="FEAA6240"/>
    <w:lvl w:ilvl="0" w:tplc="7E2C0178">
      <w:start w:val="1"/>
      <w:numFmt w:val="decimal"/>
      <w:pStyle w:val="Heading1"/>
      <w:lvlText w:val="%1."/>
      <w:lvlJc w:val="left"/>
      <w:pPr>
        <w:ind w:left="720" w:hanging="360"/>
      </w:pPr>
      <w:rPr>
        <w14:numSpacing w14:val="proportional"/>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3" w15:restartNumberingAfterBreak="0">
    <w:nsid w:val="589940D9"/>
    <w:multiLevelType w:val="hybridMultilevel"/>
    <w:tmpl w:val="AFB08E5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6470768B"/>
    <w:multiLevelType w:val="hybridMultilevel"/>
    <w:tmpl w:val="2D50BD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697563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55362712">
    <w:abstractNumId w:val="2"/>
  </w:num>
  <w:num w:numId="3" w16cid:durableId="829175154">
    <w:abstractNumId w:val="0"/>
  </w:num>
  <w:num w:numId="4" w16cid:durableId="543715043">
    <w:abstractNumId w:val="3"/>
  </w:num>
  <w:num w:numId="5" w16cid:durableId="1449935966">
    <w:abstractNumId w:val="1"/>
  </w:num>
  <w:num w:numId="6" w16cid:durableId="57673717">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3"/>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F6C"/>
    <w:rsid w:val="002C1826"/>
    <w:rsid w:val="00303A85"/>
    <w:rsid w:val="003404D0"/>
    <w:rsid w:val="004F01E9"/>
    <w:rsid w:val="00511C95"/>
    <w:rsid w:val="005D4E37"/>
    <w:rsid w:val="005F7D87"/>
    <w:rsid w:val="0066116B"/>
    <w:rsid w:val="006E681C"/>
    <w:rsid w:val="007A0923"/>
    <w:rsid w:val="009D1D32"/>
    <w:rsid w:val="00A75A8D"/>
    <w:rsid w:val="00D12F6C"/>
    <w:rsid w:val="00DF2F04"/>
    <w:rsid w:val="00E36C6B"/>
    <w:rsid w:val="00F83A5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F8256"/>
  <w15:chartTrackingRefBased/>
  <w15:docId w15:val="{97F2765F-7D4F-4B3E-852A-8EFE7F06B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681C"/>
    <w:pPr>
      <w:spacing w:line="256" w:lineRule="auto"/>
    </w:pPr>
    <w:rPr>
      <w:rFonts w:ascii="Times New Roman" w:hAnsi="Times New Roman"/>
      <w:sz w:val="24"/>
    </w:rPr>
  </w:style>
  <w:style w:type="paragraph" w:styleId="Heading1">
    <w:name w:val="heading 1"/>
    <w:basedOn w:val="Normal"/>
    <w:next w:val="Normal"/>
    <w:link w:val="Heading1Char"/>
    <w:uiPriority w:val="9"/>
    <w:qFormat/>
    <w:rsid w:val="006E681C"/>
    <w:pPr>
      <w:keepNext/>
      <w:keepLines/>
      <w:numPr>
        <w:numId w:val="1"/>
      </w:numPr>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semiHidden/>
    <w:unhideWhenUsed/>
    <w:qFormat/>
    <w:rsid w:val="00E36C6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6116B"/>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81C"/>
    <w:rPr>
      <w:rFonts w:ascii="Times New Roman" w:eastAsiaTheme="majorEastAsia" w:hAnsi="Times New Roman" w:cstheme="majorBidi"/>
      <w:b/>
      <w:sz w:val="32"/>
      <w:szCs w:val="32"/>
    </w:rPr>
  </w:style>
  <w:style w:type="table" w:styleId="TableGrid">
    <w:name w:val="Table Grid"/>
    <w:basedOn w:val="TableNormal"/>
    <w:uiPriority w:val="39"/>
    <w:rsid w:val="006E681C"/>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404D0"/>
    <w:pPr>
      <w:ind w:left="720"/>
      <w:contextualSpacing/>
    </w:pPr>
  </w:style>
  <w:style w:type="character" w:customStyle="1" w:styleId="Heading3Char">
    <w:name w:val="Heading 3 Char"/>
    <w:basedOn w:val="DefaultParagraphFont"/>
    <w:link w:val="Heading3"/>
    <w:uiPriority w:val="9"/>
    <w:semiHidden/>
    <w:rsid w:val="0066116B"/>
    <w:rPr>
      <w:rFonts w:asciiTheme="majorHAnsi" w:eastAsiaTheme="majorEastAsia" w:hAnsiTheme="majorHAnsi" w:cstheme="majorBidi"/>
      <w:color w:val="1F3763" w:themeColor="accent1" w:themeShade="7F"/>
      <w:sz w:val="24"/>
      <w:szCs w:val="24"/>
    </w:rPr>
  </w:style>
  <w:style w:type="paragraph" w:customStyle="1" w:styleId="Compact">
    <w:name w:val="Compact"/>
    <w:basedOn w:val="BodyText"/>
    <w:qFormat/>
    <w:rsid w:val="00E36C6B"/>
    <w:pPr>
      <w:spacing w:before="36" w:after="36" w:line="240" w:lineRule="auto"/>
    </w:pPr>
    <w:rPr>
      <w:rFonts w:asciiTheme="minorHAnsi" w:hAnsiTheme="minorHAnsi"/>
      <w:szCs w:val="24"/>
      <w:lang w:val="en-US"/>
    </w:rPr>
  </w:style>
  <w:style w:type="paragraph" w:styleId="BodyText">
    <w:name w:val="Body Text"/>
    <w:basedOn w:val="Normal"/>
    <w:link w:val="BodyTextChar"/>
    <w:uiPriority w:val="99"/>
    <w:semiHidden/>
    <w:unhideWhenUsed/>
    <w:rsid w:val="00E36C6B"/>
    <w:pPr>
      <w:spacing w:after="120"/>
    </w:pPr>
  </w:style>
  <w:style w:type="character" w:customStyle="1" w:styleId="BodyTextChar">
    <w:name w:val="Body Text Char"/>
    <w:basedOn w:val="DefaultParagraphFont"/>
    <w:link w:val="BodyText"/>
    <w:uiPriority w:val="99"/>
    <w:semiHidden/>
    <w:rsid w:val="00E36C6B"/>
    <w:rPr>
      <w:rFonts w:ascii="Times New Roman" w:hAnsi="Times New Roman"/>
      <w:sz w:val="24"/>
    </w:rPr>
  </w:style>
  <w:style w:type="character" w:customStyle="1" w:styleId="Heading2Char">
    <w:name w:val="Heading 2 Char"/>
    <w:basedOn w:val="DefaultParagraphFont"/>
    <w:link w:val="Heading2"/>
    <w:uiPriority w:val="9"/>
    <w:semiHidden/>
    <w:rsid w:val="00E36C6B"/>
    <w:rPr>
      <w:rFonts w:asciiTheme="majorHAnsi" w:eastAsiaTheme="majorEastAsia" w:hAnsiTheme="majorHAnsi" w:cstheme="majorBidi"/>
      <w:color w:val="2F5496" w:themeColor="accent1" w:themeShade="BF"/>
      <w:sz w:val="26"/>
      <w:szCs w:val="26"/>
    </w:rPr>
  </w:style>
  <w:style w:type="paragraph" w:customStyle="1" w:styleId="FirstParagraph">
    <w:name w:val="First Paragraph"/>
    <w:basedOn w:val="BodyText"/>
    <w:next w:val="BodyText"/>
    <w:qFormat/>
    <w:rsid w:val="00E36C6B"/>
    <w:pPr>
      <w:spacing w:before="180" w:after="180" w:line="240" w:lineRule="auto"/>
    </w:pPr>
    <w:rPr>
      <w:rFonts w:asciiTheme="minorHAnsi" w:hAnsiTheme="minorHAnsi"/>
      <w:szCs w:val="24"/>
      <w:lang w:val="en-US"/>
    </w:rPr>
  </w:style>
  <w:style w:type="paragraph" w:styleId="NormalWeb">
    <w:name w:val="Normal (Web)"/>
    <w:basedOn w:val="Normal"/>
    <w:uiPriority w:val="99"/>
    <w:semiHidden/>
    <w:unhideWhenUsed/>
    <w:rsid w:val="00DF2F04"/>
    <w:pPr>
      <w:spacing w:before="100" w:beforeAutospacing="1" w:after="100" w:afterAutospacing="1" w:line="240" w:lineRule="auto"/>
    </w:pPr>
    <w:rPr>
      <w:rFonts w:eastAsia="Times New Roman" w:cs="Times New Roman"/>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58954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kris\Downloads\MeetingMinute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C:\Users\akris\Downloads\MeetingMinutes.dotx</Template>
  <TotalTime>81</TotalTime>
  <Pages>3</Pages>
  <Words>938</Words>
  <Characters>5352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Akrishta Magar</dc:creator>
  <cp:keywords/>
  <dc:description/>
  <cp:lastModifiedBy>Ayush Bhandari</cp:lastModifiedBy>
  <cp:revision>3</cp:revision>
  <dcterms:created xsi:type="dcterms:W3CDTF">2026-07-27T10:05:00Z</dcterms:created>
  <dcterms:modified xsi:type="dcterms:W3CDTF">2026-08-17T01:47:00Z</dcterms:modified>
</cp:coreProperties>
</file>